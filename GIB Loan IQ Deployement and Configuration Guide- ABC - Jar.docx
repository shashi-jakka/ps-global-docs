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8837502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414141" w:themeColor="text2"/>
          <w:spacing w:val="0"/>
          <w:sz w:val="24"/>
          <w:szCs w:val="24"/>
          <w:lang w:val="en-GB" w:eastAsia="en-US"/>
        </w:rPr>
        <w:id w:val="-84312233"/>
      </w:sdtPr>
      <w:sdtEndPr>
        <w:rPr>
          <w:rFonts w:eastAsiaTheme="minorEastAsia"/>
        </w:rPr>
      </w:sdtEndPr>
      <w:sdtContent>
        <w:p w14:paraId="70553D21" w14:textId="77777777" w:rsidR="003A04CF" w:rsidRDefault="003A04CF">
          <w:pPr>
            <w:pStyle w:val="MisysTextBodyTable"/>
            <w:rPr>
              <w:rFonts w:ascii="Times New Roman" w:hAnsi="Times New Roman" w:cs="Times New Roman"/>
              <w:sz w:val="24"/>
              <w:szCs w:val="24"/>
              <w:lang w:val="en-GB"/>
            </w:rPr>
          </w:pPr>
        </w:p>
        <w:p w14:paraId="11170A1C" w14:textId="77777777" w:rsidR="003A04CF" w:rsidRDefault="003A04CF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tbl>
          <w:tblPr>
            <w:tblpPr w:leftFromText="187" w:rightFromText="187" w:vertAnchor="page" w:horzAnchor="page" w:tblpX="1241" w:tblpY="3978"/>
            <w:tblW w:w="4000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57"/>
          </w:tblGrid>
          <w:tr w:rsidR="003A04CF" w14:paraId="57E7A425" w14:textId="77777777">
            <w:tc>
              <w:tcPr>
                <w:tcW w:w="61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BEB9609" w14:textId="77777777" w:rsidR="003A04CF" w:rsidRDefault="002D6DFD">
                <w:pPr>
                  <w:pStyle w:val="MisysCoverFamilyProductname"/>
                  <w:framePr w:hSpace="0" w:wrap="auto" w:hAnchor="text" w:yAlign="inline"/>
                  <w:jc w:val="both"/>
                  <w:rPr>
                    <w:rFonts w:ascii="Times New Roman" w:hAnsi="Times New Roman" w:cs="Times New Roman"/>
                    <w:color w:val="FFFFFF" w:themeColor="background1"/>
                  </w:rPr>
                </w:pPr>
                <w:sdt>
                  <w:sdtPr>
                    <w:rPr>
                      <w:rFonts w:ascii="Times New Roman" w:hAnsi="Times New Roman" w:cs="Times New Roman"/>
                      <w:color w:val="FFFFFF" w:themeColor="background1"/>
                    </w:rPr>
                    <w:alias w:val="Family"/>
                    <w:tag w:val="Family name"/>
                    <w:id w:val="-735622334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6A3B00">
                      <w:rPr>
                        <w:rFonts w:ascii="Times New Roman" w:hAnsi="Times New Roman" w:cs="Times New Roman"/>
                        <w:color w:val="FFFFFF" w:themeColor="background1"/>
                      </w:rPr>
                      <w:t>Fusion Loan IQ</w:t>
                    </w:r>
                  </w:sdtContent>
                </w:sdt>
              </w:p>
            </w:tc>
          </w:tr>
          <w:tr w:rsidR="003A04CF" w14:paraId="12CEB8C7" w14:textId="77777777">
            <w:tc>
              <w:tcPr>
                <w:tcW w:w="6160" w:type="dxa"/>
                <w:tcMar>
                  <w:top w:w="170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FFFFFF" w:themeColor="background1"/>
                    <w:sz w:val="56"/>
                    <w:szCs w:val="56"/>
                    <w:lang w:val="fr-FR"/>
                  </w:rPr>
                  <w:alias w:val="Title"/>
                  <w:tag w:val="Title"/>
                  <w:id w:val="-2034408975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910737" w14:textId="3AD78BC3" w:rsidR="003A04CF" w:rsidRDefault="006A3B00">
                    <w:pPr>
                      <w:pStyle w:val="MisysCoverTitle"/>
                      <w:framePr w:hSpace="0" w:wrap="auto" w:hAnchor="text" w:yAlign="inline"/>
                      <w:ind w:left="281" w:hangingChars="50" w:hanging="281"/>
                      <w:jc w:val="both"/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  <w:lang w:val="fr-FR"/>
                      </w:rPr>
                    </w:pPr>
                    <w:r>
                      <w:rPr>
                        <w:rFonts w:ascii="Times New Roman" w:hAnsi="Times New Roman" w:cs="Times New Roman"/>
                        <w:color w:val="FFFFFF" w:themeColor="background1"/>
                        <w:sz w:val="56"/>
                        <w:szCs w:val="56"/>
                        <w:lang w:val="en-US"/>
                      </w:rPr>
                      <w:t xml:space="preserve">Fusion Loan IQ </w:t>
                    </w:r>
                    <w:r w:rsidR="00B56EA0">
                      <w:rPr>
                        <w:rFonts w:ascii="Times New Roman" w:hAnsi="Times New Roman" w:cs="Times New Roman"/>
                        <w:color w:val="FFFFFF" w:themeColor="background1"/>
                        <w:sz w:val="56"/>
                        <w:szCs w:val="56"/>
                        <w:lang w:val="en-US"/>
                      </w:rPr>
                      <w:t xml:space="preserve">Account Balance Check Jar </w:t>
                    </w:r>
                    <w:r>
                      <w:rPr>
                        <w:rFonts w:ascii="Times New Roman" w:hAnsi="Times New Roman" w:cs="Times New Roman"/>
                        <w:color w:val="FFFFFF" w:themeColor="background1"/>
                        <w:sz w:val="56"/>
                        <w:szCs w:val="56"/>
                        <w:lang w:val="en-US"/>
                      </w:rPr>
                      <w:t>Deployment Guide</w:t>
                    </w:r>
                  </w:p>
                </w:sdtContent>
              </w:sdt>
            </w:tc>
          </w:tr>
          <w:tr w:rsidR="003A04CF" w14:paraId="738C9FB8" w14:textId="77777777">
            <w:sdt>
              <w:sdtPr>
                <w:rPr>
                  <w:rFonts w:ascii="Times New Roman" w:hAnsi="Times New Roman" w:cs="Times New Roman"/>
                  <w:color w:val="FFFFFF" w:themeColor="background1"/>
                  <w:sz w:val="24"/>
                  <w:szCs w:val="24"/>
                </w:rPr>
                <w:alias w:val="Subtitle"/>
                <w:id w:val="-1305843861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16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F935E12" w14:textId="77777777" w:rsidR="003A04CF" w:rsidRDefault="006A3B00">
                    <w:pPr>
                      <w:pStyle w:val="MisysCoverSubTitle"/>
                      <w:framePr w:hSpace="0" w:wrap="auto" w:hAnchor="text" w:xAlign="left" w:yAlign="inline"/>
                      <w:jc w:val="both"/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</w:rPr>
                      <w:t xml:space="preserve">     </w:t>
                    </w:r>
                  </w:p>
                </w:tc>
              </w:sdtContent>
            </w:sdt>
          </w:tr>
        </w:tbl>
        <w:p w14:paraId="74D8451C" w14:textId="77777777" w:rsidR="003A04CF" w:rsidRDefault="006A3B00">
          <w:pPr>
            <w:tabs>
              <w:tab w:val="left" w:pos="1705"/>
            </w:tabs>
            <w:jc w:val="both"/>
            <w:rPr>
              <w:rFonts w:ascii="Times New Roman" w:hAnsi="Times New Roman" w:cs="Times New Roman"/>
              <w:sz w:val="24"/>
              <w:szCs w:val="24"/>
            </w:rPr>
            <w:sectPr w:rsidR="003A04CF">
              <w:footerReference w:type="default" r:id="rId13"/>
              <w:headerReference w:type="first" r:id="rId14"/>
              <w:footerReference w:type="first" r:id="rId15"/>
              <w:pgSz w:w="11906" w:h="16838"/>
              <w:pgMar w:top="1134" w:right="1134" w:bottom="1134" w:left="1701" w:header="567" w:footer="567" w:gutter="0"/>
              <w:pgNumType w:start="0"/>
              <w:cols w:space="708"/>
              <w:titlePg/>
              <w:docGrid w:linePitch="360"/>
            </w:sect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en-GB"/>
            </w:rPr>
            <w:drawing>
              <wp:anchor distT="0" distB="0" distL="114300" distR="114300" simplePos="0" relativeHeight="251656192" behindDoc="1" locked="1" layoutInCell="1" allowOverlap="1" wp14:anchorId="520BE376" wp14:editId="2D2201CE">
                <wp:simplePos x="0" y="0"/>
                <wp:positionH relativeFrom="page">
                  <wp:posOffset>-29845</wp:posOffset>
                </wp:positionH>
                <wp:positionV relativeFrom="page">
                  <wp:posOffset>-13970</wp:posOffset>
                </wp:positionV>
                <wp:extent cx="7760970" cy="10787380"/>
                <wp:effectExtent l="0" t="0" r="0" b="0"/>
                <wp:wrapNone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0970" cy="10787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bookmarkStart w:id="1" w:name="_Toc31722720" w:displacedByCustomXml="next"/>
        <w:bookmarkStart w:id="2" w:name="_Toc31892730" w:displacedByCustomXml="next"/>
        <w:bookmarkStart w:id="3" w:name="_Toc485645715" w:displacedByCustomXml="next"/>
        <w:bookmarkStart w:id="4" w:name="_Toc434582743" w:displacedByCustomXml="next"/>
        <w:bookmarkStart w:id="5" w:name="_Toc485667405" w:displacedByCustomXml="next"/>
        <w:bookmarkStart w:id="6" w:name="_Toc384207718" w:displacedByCustomXml="next"/>
        <w:bookmarkStart w:id="7" w:name="_Toc521656565" w:displacedByCustomXml="next"/>
        <w:bookmarkStart w:id="8" w:name="_Toc485667378" w:displacedByCustomXml="next"/>
        <w:bookmarkStart w:id="9" w:name="_Toc485645688" w:displacedByCustomXml="next"/>
        <w:bookmarkStart w:id="10" w:name="_Toc384207713" w:displacedByCustomXml="next"/>
        <w:bookmarkStart w:id="11" w:name="_Ref431194100" w:displacedByCustomXml="next"/>
        <w:bookmarkStart w:id="12" w:name="_Toc434582707" w:displacedByCustomXml="next"/>
        <w:sdt>
          <w:sdtPr>
            <w:rPr>
              <w:rFonts w:ascii="Times New Roman" w:hAnsi="Times New Roman" w:cs="Times New Roman"/>
              <w:b w:val="0"/>
              <w:caps w:val="0"/>
              <w:color w:val="000000" w:themeColor="text1"/>
              <w:sz w:val="24"/>
              <w:szCs w:val="24"/>
            </w:rPr>
            <w:id w:val="-441767021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27E03956" w14:textId="77777777" w:rsidR="003A04CF" w:rsidRDefault="006A3B00">
              <w:pPr>
                <w:pStyle w:val="TOCHeading1"/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sz w:val="24"/>
                  <w:szCs w:val="24"/>
                </w:rPr>
                <w:t>Contents</w:t>
              </w:r>
            </w:p>
            <w:p w14:paraId="60045CF3" w14:textId="77777777" w:rsidR="003A04CF" w:rsidRDefault="006A3B00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TOC \o "1-4" \h \z \u </w:instrText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hyperlink w:anchor="_Toc74811371" w:history="1">
                <w:r>
                  <w:rPr>
                    <w:rStyle w:val="Hyperlink"/>
                    <w:rFonts w:ascii="Times New Roman" w:hAnsi="Times New Roman" w:cs="Times New Roman"/>
                  </w:rPr>
                  <w:t>Revision history</w:t>
                </w:r>
                <w:r>
                  <w:rPr>
                    <w:rFonts w:ascii="Times New Roman" w:hAnsi="Times New Roman" w:cs="Times New Roman"/>
                  </w:rPr>
                  <w:tab/>
                </w:r>
                <w:r>
                  <w:rPr>
                    <w:rFonts w:ascii="Times New Roman" w:hAnsi="Times New Roman" w:cs="Times New Roman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</w:rPr>
                  <w:instrText xml:space="preserve"> PAGEREF _Toc74811371 \h </w:instrText>
                </w:r>
                <w:r>
                  <w:rPr>
                    <w:rFonts w:ascii="Times New Roman" w:hAnsi="Times New Roman" w:cs="Times New Roman"/>
                  </w:rPr>
                </w:r>
                <w:r>
                  <w:rPr>
                    <w:rFonts w:ascii="Times New Roman" w:hAnsi="Times New Roman" w:cs="Times New Roman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</w:rPr>
                  <w:t>2</w:t>
                </w:r>
                <w:r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226EC5C6" w14:textId="77777777" w:rsidR="003A04CF" w:rsidRDefault="002D6DFD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2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Introduction to Fusion Loan IQ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_Toc74811372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0EA5FB33" w14:textId="77777777" w:rsidR="003A04CF" w:rsidRDefault="002D6DFD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3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Scope of Document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_Toc74811373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10A284D5" w14:textId="25DF77C8" w:rsidR="003A04CF" w:rsidRDefault="002D6DFD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4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 xml:space="preserve">Deployment of </w:t>
                </w:r>
                <w:r w:rsidR="00B56EA0">
                  <w:rPr>
                    <w:rStyle w:val="Hyperlink"/>
                    <w:rFonts w:ascii="Times New Roman" w:hAnsi="Times New Roman" w:cs="Times New Roman"/>
                  </w:rPr>
                  <w:t>Jar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_Toc74811374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45CEA6C9" w14:textId="77777777" w:rsidR="003A04CF" w:rsidRDefault="002D6DFD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5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Business Requirements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_Toc74811375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23E14AD5" w14:textId="77777777" w:rsidR="003A04CF" w:rsidRDefault="002D6DFD">
              <w:pPr>
                <w:pStyle w:val="TOC1"/>
                <w:rPr>
                  <w:rFonts w:ascii="Times New Roman" w:hAnsi="Times New Roman" w:cs="Times New Roman"/>
                  <w:b w:val="0"/>
                  <w:bCs w:val="0"/>
                  <w:color w:val="auto"/>
                  <w:sz w:val="22"/>
                  <w:szCs w:val="22"/>
                  <w:lang w:val="en-US"/>
                </w:rPr>
              </w:pPr>
              <w:hyperlink w:anchor="_Toc74811376" w:history="1">
                <w:r w:rsidR="006A3B00">
                  <w:rPr>
                    <w:rStyle w:val="Hyperlink"/>
                    <w:rFonts w:ascii="Times New Roman" w:hAnsi="Times New Roman" w:cs="Times New Roman"/>
                  </w:rPr>
                  <w:t>Deployment steps</w:t>
                </w:r>
                <w:r w:rsidR="006A3B00">
                  <w:rPr>
                    <w:rFonts w:ascii="Times New Roman" w:hAnsi="Times New Roman" w:cs="Times New Roman"/>
                  </w:rPr>
                  <w:tab/>
                </w:r>
                <w:r w:rsidR="006A3B00">
                  <w:rPr>
                    <w:rFonts w:ascii="Times New Roman" w:hAnsi="Times New Roman" w:cs="Times New Roman"/>
                  </w:rPr>
                  <w:fldChar w:fldCharType="begin"/>
                </w:r>
                <w:r w:rsidR="006A3B00">
                  <w:rPr>
                    <w:rFonts w:ascii="Times New Roman" w:hAnsi="Times New Roman" w:cs="Times New Roman"/>
                  </w:rPr>
                  <w:instrText xml:space="preserve"> PAGEREF _Toc74811376 \h </w:instrText>
                </w:r>
                <w:r w:rsidR="006A3B00">
                  <w:rPr>
                    <w:rFonts w:ascii="Times New Roman" w:hAnsi="Times New Roman" w:cs="Times New Roman"/>
                  </w:rPr>
                </w:r>
                <w:r w:rsidR="006A3B00">
                  <w:rPr>
                    <w:rFonts w:ascii="Times New Roman" w:hAnsi="Times New Roman" w:cs="Times New Roman"/>
                  </w:rPr>
                  <w:fldChar w:fldCharType="separate"/>
                </w:r>
                <w:r w:rsidR="006A3B00">
                  <w:rPr>
                    <w:rFonts w:ascii="Times New Roman" w:hAnsi="Times New Roman" w:cs="Times New Roman"/>
                  </w:rPr>
                  <w:t>3</w:t>
                </w:r>
                <w:r w:rsidR="006A3B00">
                  <w:rPr>
                    <w:rFonts w:ascii="Times New Roman" w:hAnsi="Times New Roman" w:cs="Times New Roman"/>
                  </w:rPr>
                  <w:fldChar w:fldCharType="end"/>
                </w:r>
              </w:hyperlink>
            </w:p>
            <w:p w14:paraId="150090BE" w14:textId="77777777" w:rsidR="003A04CF" w:rsidRDefault="006A3B00">
              <w:pPr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b/>
                  <w:bCs/>
                  <w:color w:val="CD3CAD" w:themeColor="accent1"/>
                  <w:sz w:val="24"/>
                  <w:szCs w:val="24"/>
                </w:rPr>
                <w:fldChar w:fldCharType="end"/>
              </w:r>
            </w:p>
          </w:sdtContent>
        </w:sdt>
        <w:p w14:paraId="51BD87D0" w14:textId="77777777" w:rsidR="003A04CF" w:rsidRDefault="003A04CF">
          <w:pPr>
            <w:pStyle w:val="FinastraPullQuoteAuthorTitleCompany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6F1018A4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578E42DD" w14:textId="77777777" w:rsidR="003A04CF" w:rsidRDefault="006A3B00">
          <w:pPr>
            <w:spacing w:line="360" w:lineRule="auto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bookmarkStart w:id="13" w:name="_Toc396852114"/>
          <w:bookmarkStart w:id="14" w:name="_Toc56432760"/>
          <w:bookmarkStart w:id="15" w:name="_Toc396851553"/>
          <w:bookmarkEnd w:id="2"/>
          <w:bookmarkEnd w:id="1"/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07A7F8B9" w14:textId="77777777" w:rsidR="003A04CF" w:rsidRDefault="006A3B00">
          <w:pPr>
            <w:pStyle w:val="FinastraSectionHeadingLv1"/>
            <w:rPr>
              <w:rFonts w:ascii="Times New Roman" w:hAnsi="Times New Roman" w:cs="Times New Roman"/>
            </w:rPr>
          </w:pPr>
          <w:bookmarkStart w:id="16" w:name="_Toc65600523"/>
          <w:bookmarkStart w:id="17" w:name="_Toc74811371"/>
          <w:bookmarkEnd w:id="13"/>
          <w:bookmarkEnd w:id="14"/>
          <w:bookmarkEnd w:id="15"/>
          <w:r>
            <w:rPr>
              <w:rFonts w:ascii="Times New Roman" w:hAnsi="Times New Roman" w:cs="Times New Roman"/>
            </w:rPr>
            <w:lastRenderedPageBreak/>
            <w:t>Revision history</w:t>
          </w:r>
          <w:bookmarkEnd w:id="16"/>
          <w:bookmarkEnd w:id="17"/>
        </w:p>
        <w:p w14:paraId="51FD7BEA" w14:textId="77777777" w:rsidR="003A04CF" w:rsidRDefault="003A04CF">
          <w:pPr>
            <w:pStyle w:val="MisysTextSubHeadLv2"/>
            <w:rPr>
              <w:rFonts w:ascii="Times New Roman" w:hAnsi="Times New Roman" w:cs="Times New Roman"/>
            </w:rPr>
          </w:pPr>
        </w:p>
        <w:tbl>
          <w:tblPr>
            <w:tblStyle w:val="GridTable4-Accent21"/>
            <w:tblW w:w="0" w:type="auto"/>
            <w:tblLook w:val="04A0" w:firstRow="1" w:lastRow="0" w:firstColumn="1" w:lastColumn="0" w:noHBand="0" w:noVBand="1"/>
          </w:tblPr>
          <w:tblGrid>
            <w:gridCol w:w="2972"/>
            <w:gridCol w:w="1701"/>
            <w:gridCol w:w="1276"/>
            <w:gridCol w:w="3112"/>
          </w:tblGrid>
          <w:tr w:rsidR="003A04CF" w14:paraId="79B5BAF6" w14:textId="77777777" w:rsidTr="003A04CF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2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0487AE62" w14:textId="77777777" w:rsidR="003A04CF" w:rsidRDefault="006A3B00">
                <w:pPr>
                  <w:pStyle w:val="MisysTextSubHeadLv1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Name</w:t>
                </w:r>
              </w:p>
            </w:tc>
            <w:tc>
              <w:tcPr>
                <w:tcW w:w="1701" w:type="dxa"/>
              </w:tcPr>
              <w:p w14:paraId="64398811" w14:textId="77777777" w:rsidR="003A04CF" w:rsidRDefault="006A3B00">
                <w:pPr>
                  <w:pStyle w:val="MisysTextSubHeadLv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Date</w:t>
                </w:r>
              </w:p>
            </w:tc>
            <w:tc>
              <w:tcPr>
                <w:tcW w:w="1276" w:type="dxa"/>
              </w:tcPr>
              <w:p w14:paraId="0E25E34C" w14:textId="77777777" w:rsidR="003A04CF" w:rsidRDefault="006A3B00">
                <w:pPr>
                  <w:pStyle w:val="MisysTextSubHeadLv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Version</w:t>
                </w:r>
              </w:p>
            </w:tc>
            <w:tc>
              <w:tcPr>
                <w:tcW w:w="3112" w:type="dxa"/>
              </w:tcPr>
              <w:p w14:paraId="5E8D9C65" w14:textId="77777777" w:rsidR="003A04CF" w:rsidRDefault="006A3B00">
                <w:pPr>
                  <w:pStyle w:val="MisysTextSubHeadLv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/>
                    <w:bCs w:val="0"/>
                    <w:color w:val="FFFFFF" w:themeColor="background1"/>
                  </w:rPr>
                </w:pPr>
                <w:r>
                  <w:rPr>
                    <w:rFonts w:ascii="Times New Roman" w:hAnsi="Times New Roman" w:cs="Times New Roman"/>
                    <w:color w:val="FFFFFF" w:themeColor="background1"/>
                  </w:rPr>
                  <w:t>Summary of changes</w:t>
                </w:r>
              </w:p>
            </w:tc>
          </w:tr>
          <w:tr w:rsidR="003A04CF" w14:paraId="190125E6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4BD25B43" w14:textId="3AF92539" w:rsidR="003A04CF" w:rsidRDefault="00740573">
                <w:pPr>
                  <w:pStyle w:val="Body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b w:val="0"/>
                    <w:bCs w:val="0"/>
                    <w:sz w:val="24"/>
                    <w:szCs w:val="24"/>
                  </w:rPr>
                  <w:t>Shashi</w:t>
                </w:r>
                <w:r w:rsidR="006A3B00">
                  <w:rPr>
                    <w:rFonts w:ascii="Times New Roman" w:hAnsi="Times New Roman"/>
                    <w:b w:val="0"/>
                    <w:bCs w:val="0"/>
                    <w:sz w:val="24"/>
                    <w:szCs w:val="24"/>
                  </w:rPr>
                  <w:t xml:space="preserve"> </w:t>
                </w:r>
              </w:p>
            </w:tc>
            <w:tc>
              <w:tcPr>
                <w:tcW w:w="1701" w:type="dxa"/>
              </w:tcPr>
              <w:p w14:paraId="600408C2" w14:textId="22CD411B" w:rsidR="003A04CF" w:rsidRDefault="006A3B00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t>1</w:t>
                </w:r>
                <w:r w:rsidR="00740573">
                  <w:rPr>
                    <w:rFonts w:ascii="Times New Roman" w:hAnsi="Times New Roman"/>
                    <w:sz w:val="24"/>
                    <w:szCs w:val="24"/>
                  </w:rPr>
                  <w:t>8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t>/0</w:t>
                </w:r>
                <w:r w:rsidR="00740573">
                  <w:rPr>
                    <w:rFonts w:ascii="Times New Roman" w:hAnsi="Times New Roman"/>
                    <w:sz w:val="24"/>
                    <w:szCs w:val="24"/>
                  </w:rPr>
                  <w:t>7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t>/2021</w:t>
                </w:r>
              </w:p>
            </w:tc>
            <w:tc>
              <w:tcPr>
                <w:tcW w:w="1276" w:type="dxa"/>
              </w:tcPr>
              <w:p w14:paraId="15D0D824" w14:textId="77777777" w:rsidR="003A04CF" w:rsidRDefault="006A3B00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t>v1</w:t>
                </w:r>
              </w:p>
            </w:tc>
            <w:tc>
              <w:tcPr>
                <w:tcW w:w="3112" w:type="dxa"/>
              </w:tcPr>
              <w:p w14:paraId="08009281" w14:textId="77777777" w:rsidR="003A04CF" w:rsidRDefault="006A3B00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t>Initial Draft</w:t>
                </w:r>
              </w:p>
            </w:tc>
          </w:tr>
          <w:tr w:rsidR="003A04CF" w14:paraId="2B360A21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5C17A386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11E923A6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38095439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58F0DC08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2E7E2420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532F6B0E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5D2AD479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4F25FE5F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7F9C693C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1F15F657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383CA6E2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09DAFBFB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3101716D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1F6920A4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055275E2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28983B61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732AAE8F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4777983D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52183267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  <w:tr w:rsidR="003A04CF" w14:paraId="562C46D5" w14:textId="77777777" w:rsidTr="003A04CF">
            <w:trPr>
              <w:trHeight w:val="34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</w:tcPr>
              <w:p w14:paraId="4781181F" w14:textId="77777777" w:rsidR="003A04CF" w:rsidRDefault="003A04CF">
                <w:pPr>
                  <w:pStyle w:val="Body"/>
                  <w:rPr>
                    <w:rFonts w:ascii="Times New Roman" w:hAnsi="Times New Roman"/>
                    <w:b w:val="0"/>
                    <w:bCs w:val="0"/>
                  </w:rPr>
                </w:pPr>
              </w:p>
            </w:tc>
            <w:tc>
              <w:tcPr>
                <w:tcW w:w="1701" w:type="dxa"/>
              </w:tcPr>
              <w:p w14:paraId="3E873FDE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1276" w:type="dxa"/>
              </w:tcPr>
              <w:p w14:paraId="65AA02FC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  <w:tc>
              <w:tcPr>
                <w:tcW w:w="3112" w:type="dxa"/>
              </w:tcPr>
              <w:p w14:paraId="4641677F" w14:textId="77777777" w:rsidR="003A04CF" w:rsidRDefault="003A04CF">
                <w:pPr>
                  <w:pStyle w:val="Body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/>
                  </w:rPr>
                </w:pPr>
              </w:p>
            </w:tc>
          </w:tr>
        </w:tbl>
        <w:p w14:paraId="7BA62F18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3169A421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bookmarkStart w:id="18" w:name="_Toc74811372"/>
          <w:bookmarkStart w:id="19" w:name="_Toc65063912"/>
          <w:r>
            <w:rPr>
              <w:rFonts w:ascii="Times New Roman" w:hAnsi="Times New Roman" w:cs="Times New Roman"/>
              <w:sz w:val="24"/>
              <w:szCs w:val="24"/>
            </w:rPr>
            <w:lastRenderedPageBreak/>
            <w:t>Introduction to Fusion Loan IQ</w:t>
          </w:r>
          <w:bookmarkEnd w:id="18"/>
          <w:bookmarkEnd w:id="19"/>
        </w:p>
        <w:p w14:paraId="3CCA5BEE" w14:textId="77777777" w:rsidR="003A04CF" w:rsidRDefault="003A04CF">
          <w:pPr>
            <w:pStyle w:val="MisysTextSubHeadLv2"/>
            <w:rPr>
              <w:rFonts w:ascii="Times New Roman" w:hAnsi="Times New Roman" w:cs="Times New Roman"/>
            </w:rPr>
          </w:pPr>
        </w:p>
        <w:p w14:paraId="3A35A06A" w14:textId="77777777" w:rsidR="003A04CF" w:rsidRDefault="003A04CF">
          <w:pPr>
            <w:pStyle w:val="MisysTextSubHeadLv2"/>
            <w:rPr>
              <w:rFonts w:ascii="Times New Roman" w:hAnsi="Times New Roman" w:cs="Times New Roman"/>
              <w:sz w:val="24"/>
              <w:szCs w:val="24"/>
            </w:rPr>
          </w:pPr>
        </w:p>
        <w:p w14:paraId="3657CC03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Fusion Loan IQ, developed by Finastra, is used by leading financial institutions worldwide to optimize, automate, and develop their lending business. From highly syndicated lending to high-volume bilateral lending.  </w:t>
          </w:r>
        </w:p>
        <w:p w14:paraId="613A7032" w14:textId="77777777" w:rsidR="003A04CF" w:rsidRDefault="003A04CF">
          <w:pPr>
            <w:spacing w:after="160" w:line="259" w:lineRule="auto"/>
            <w:ind w:left="36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9EF1797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Fusion Loan IQ is a comprehensive commercial lending system that provides both front and 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back office</w:t>
          </w:r>
          <w:proofErr w:type="gram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support. Integrated support is provided during all phases of the deal life cycle, including loan origination, servicing and distribution.</w:t>
          </w:r>
        </w:p>
        <w:p w14:paraId="0468C524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25F9BEB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bookmarkStart w:id="20" w:name="_Toc383183794"/>
          <w:bookmarkStart w:id="21" w:name="_Toc74811373"/>
          <w:bookmarkStart w:id="22" w:name="_Toc305152424"/>
          <w:bookmarkStart w:id="23" w:name="_Toc73360041"/>
          <w:r>
            <w:rPr>
              <w:rFonts w:ascii="Times New Roman" w:hAnsi="Times New Roman" w:cs="Times New Roman"/>
              <w:sz w:val="24"/>
              <w:szCs w:val="24"/>
            </w:rPr>
            <w:t>Scope of Document</w:t>
          </w:r>
          <w:bookmarkEnd w:id="20"/>
          <w:bookmarkEnd w:id="21"/>
          <w:bookmarkEnd w:id="22"/>
          <w:bookmarkEnd w:id="23"/>
        </w:p>
        <w:p w14:paraId="68ED55CB" w14:textId="77777777" w:rsidR="003A04CF" w:rsidRDefault="003A04CF">
          <w:pPr>
            <w:pStyle w:val="MisysTextSubHeadLv2"/>
            <w:rPr>
              <w:rFonts w:ascii="Times New Roman" w:hAnsi="Times New Roman" w:cs="Times New Roman"/>
            </w:rPr>
          </w:pPr>
        </w:p>
        <w:p w14:paraId="74013B43" w14:textId="25C6B2D5" w:rsidR="003A04CF" w:rsidRDefault="006A3B00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Scope of the document is to explain the deployment steps </w:t>
          </w:r>
          <w:r w:rsidR="0074057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for Account Balance Check </w:t>
          </w:r>
          <w:r w:rsidR="0011477C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Validation </w:t>
          </w:r>
          <w:r w:rsidR="00740573">
            <w:rPr>
              <w:rFonts w:ascii="Times New Roman" w:hAnsi="Times New Roman" w:cs="Times New Roman"/>
              <w:sz w:val="24"/>
              <w:szCs w:val="24"/>
              <w:lang w:val="en-US"/>
            </w:rPr>
            <w:t>Jar</w:t>
          </w:r>
        </w:p>
        <w:p w14:paraId="6E4B7678" w14:textId="77777777" w:rsidR="003A04CF" w:rsidRDefault="003A04CF">
          <w:pPr>
            <w:autoSpaceDE w:val="0"/>
            <w:autoSpaceDN w:val="0"/>
            <w:adjustRightInd w:val="0"/>
            <w:spacing w:after="0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en-US"/>
            </w:rPr>
          </w:pPr>
        </w:p>
        <w:p w14:paraId="600CC09E" w14:textId="23B31A2E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bookmarkStart w:id="24" w:name="_Toc73360043"/>
          <w:bookmarkStart w:id="25" w:name="_Toc74811374"/>
          <w:r>
            <w:rPr>
              <w:rFonts w:ascii="Times New Roman" w:hAnsi="Times New Roman" w:cs="Times New Roman"/>
              <w:sz w:val="24"/>
              <w:szCs w:val="24"/>
            </w:rPr>
            <w:t xml:space="preserve">Deployment of </w:t>
          </w:r>
          <w:bookmarkStart w:id="26" w:name="_Toc73252304"/>
          <w:bookmarkStart w:id="27" w:name="_Toc74811375"/>
          <w:bookmarkStart w:id="28" w:name="_Toc73360044"/>
          <w:bookmarkEnd w:id="24"/>
          <w:bookmarkEnd w:id="25"/>
          <w:r w:rsidR="00740573">
            <w:rPr>
              <w:rFonts w:ascii="Times New Roman" w:hAnsi="Times New Roman" w:cs="Times New Roman"/>
              <w:sz w:val="24"/>
              <w:szCs w:val="24"/>
              <w:lang w:val="en-US"/>
            </w:rPr>
            <w:t>Account Balance Check Jar</w:t>
          </w:r>
        </w:p>
        <w:p w14:paraId="6446644F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Business Requirements</w:t>
          </w:r>
          <w:bookmarkEnd w:id="26"/>
          <w:bookmarkEnd w:id="27"/>
          <w:bookmarkEnd w:id="28"/>
        </w:p>
        <w:p w14:paraId="7B830EA6" w14:textId="77777777" w:rsidR="003A04CF" w:rsidRDefault="003A04CF">
          <w:pPr>
            <w:pStyle w:val="MisysTextSubHeadLv2"/>
            <w:rPr>
              <w:rFonts w:ascii="Times New Roman" w:hAnsi="Times New Roman" w:cs="Times New Roman"/>
              <w:sz w:val="24"/>
              <w:szCs w:val="24"/>
            </w:rPr>
          </w:pPr>
        </w:p>
        <w:p w14:paraId="6DD60258" w14:textId="77777777" w:rsidR="003A04CF" w:rsidRDefault="006A3B00">
          <w:pPr>
            <w:pStyle w:val="MisysTextBod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t>Build Steps</w:t>
          </w:r>
        </w:p>
        <w:p w14:paraId="4624D68A" w14:textId="736575D5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  <w:lang w:val="en-GB"/>
            </w:rPr>
            <w:t xml:space="preserve">Follow below steps </w:t>
          </w:r>
          <w:r>
            <w:rPr>
              <w:rFonts w:ascii="Times New Roman" w:hAnsi="Times New Roman" w:cs="Times New Roman"/>
              <w:sz w:val="22"/>
              <w:szCs w:val="20"/>
            </w:rPr>
            <w:t>to build a jar</w:t>
          </w:r>
        </w:p>
        <w:p w14:paraId="1666634B" w14:textId="77777777" w:rsidR="00B56EA0" w:rsidRDefault="00B56EA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</w:p>
        <w:p w14:paraId="0C7C644B" w14:textId="634D68F4" w:rsidR="00B56EA0" w:rsidRDefault="00B56EA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Import The Project in Eclipse if it isn’t already open</w:t>
          </w:r>
        </w:p>
        <w:p w14:paraId="0E474D9E" w14:textId="70FBF1E9" w:rsidR="003A04CF" w:rsidRDefault="006A3B0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Minimize the project Structure first.</w:t>
          </w:r>
        </w:p>
        <w:p w14:paraId="607965F0" w14:textId="2F6AB3F0" w:rsidR="003A04CF" w:rsidRDefault="006A3B0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Right Click on the project select </w:t>
          </w:r>
          <w:proofErr w:type="gramStart"/>
          <w:r w:rsidR="00740573">
            <w:rPr>
              <w:rFonts w:ascii="Times New Roman" w:hAnsi="Times New Roman" w:cs="Times New Roman"/>
              <w:sz w:val="22"/>
              <w:szCs w:val="20"/>
            </w:rPr>
            <w:t xml:space="preserve">Export </w:t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 ---</w:t>
          </w:r>
          <w:proofErr w:type="gramEnd"/>
          <w:r>
            <w:rPr>
              <w:rFonts w:ascii="Times New Roman" w:hAnsi="Times New Roman" w:cs="Times New Roman"/>
              <w:sz w:val="22"/>
              <w:szCs w:val="20"/>
            </w:rPr>
            <w:t>&gt;</w:t>
          </w:r>
          <w:r w:rsidR="00740573">
            <w:rPr>
              <w:rFonts w:ascii="Times New Roman" w:hAnsi="Times New Roman" w:cs="Times New Roman"/>
              <w:sz w:val="22"/>
              <w:szCs w:val="20"/>
            </w:rPr>
            <w:t xml:space="preserve"> Select Jar File in the List </w:t>
          </w:r>
          <w:r w:rsidR="00740573" w:rsidRPr="00740573">
            <w:rPr>
              <w:rFonts w:ascii="Times New Roman" w:hAnsi="Times New Roman" w:cs="Times New Roman"/>
              <w:sz w:val="22"/>
              <w:szCs w:val="20"/>
            </w:rPr>
            <w:sym w:font="Wingdings" w:char="F0E0"/>
          </w:r>
          <w:r w:rsidR="00740573">
            <w:rPr>
              <w:rFonts w:ascii="Times New Roman" w:hAnsi="Times New Roman" w:cs="Times New Roman"/>
              <w:sz w:val="22"/>
              <w:szCs w:val="20"/>
            </w:rPr>
            <w:t xml:space="preserve">Next </w:t>
          </w:r>
          <w:r>
            <w:rPr>
              <w:rFonts w:ascii="Times New Roman" w:hAnsi="Times New Roman" w:cs="Times New Roman"/>
              <w:sz w:val="22"/>
              <w:szCs w:val="20"/>
            </w:rPr>
            <w:t>.</w:t>
          </w:r>
        </w:p>
        <w:p w14:paraId="10F17247" w14:textId="77777777" w:rsidR="00740573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Select the Project </w:t>
          </w:r>
          <w:proofErr w:type="gramStart"/>
          <w:r>
            <w:rPr>
              <w:rFonts w:ascii="Times New Roman" w:hAnsi="Times New Roman" w:cs="Times New Roman"/>
              <w:sz w:val="22"/>
              <w:szCs w:val="20"/>
            </w:rPr>
            <w:t>Folder ,</w:t>
          </w:r>
          <w:proofErr w:type="gramEnd"/>
          <w:r>
            <w:rPr>
              <w:rFonts w:ascii="Times New Roman" w:hAnsi="Times New Roman" w:cs="Times New Roman"/>
              <w:sz w:val="22"/>
              <w:szCs w:val="20"/>
            </w:rPr>
            <w:t xml:space="preserve"> Class Path , .Project , </w:t>
          </w:r>
        </w:p>
        <w:p w14:paraId="3CFF64C9" w14:textId="77777777" w:rsidR="00740573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Select Export generated Class files and resources</w:t>
          </w:r>
        </w:p>
        <w:p w14:paraId="0A151246" w14:textId="77777777" w:rsidR="00740573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 Select Export java source files and resources </w:t>
          </w:r>
        </w:p>
        <w:p w14:paraId="2FDF4AD2" w14:textId="77777777" w:rsidR="003612DC" w:rsidRDefault="00740573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Give the destination for jar file </w:t>
          </w:r>
        </w:p>
        <w:p w14:paraId="2C48833A" w14:textId="352323EC" w:rsidR="003A04CF" w:rsidRDefault="003612DC" w:rsidP="003612DC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Leave Options as default </w:t>
          </w:r>
          <w:r w:rsidR="00740573" w:rsidRPr="00740573">
            <w:rPr>
              <w:rFonts w:ascii="Times New Roman" w:hAnsi="Times New Roman" w:cs="Times New Roman"/>
              <w:sz w:val="22"/>
              <w:szCs w:val="20"/>
            </w:rPr>
            <w:sym w:font="Wingdings" w:char="F0E0"/>
          </w:r>
          <w:r w:rsidR="00740573" w:rsidRPr="003612DC">
            <w:rPr>
              <w:rFonts w:ascii="Times New Roman" w:hAnsi="Times New Roman" w:cs="Times New Roman"/>
              <w:sz w:val="22"/>
              <w:szCs w:val="20"/>
            </w:rPr>
            <w:t>Next</w:t>
          </w:r>
          <w:r w:rsidR="006A3B00" w:rsidRPr="003612DC">
            <w:rPr>
              <w:rFonts w:ascii="Times New Roman" w:hAnsi="Times New Roman" w:cs="Times New Roman"/>
              <w:sz w:val="22"/>
              <w:szCs w:val="20"/>
            </w:rPr>
            <w:t>.</w:t>
          </w:r>
        </w:p>
        <w:p w14:paraId="2025D673" w14:textId="604680AC" w:rsidR="003612DC" w:rsidRPr="003612DC" w:rsidRDefault="003612DC" w:rsidP="003612DC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Leave Default options for next two Windows </w:t>
          </w:r>
          <w:r w:rsidRPr="003612DC">
            <w:rPr>
              <w:rFonts w:ascii="Times New Roman" w:hAnsi="Times New Roman" w:cs="Times New Roman"/>
              <w:sz w:val="22"/>
              <w:szCs w:val="20"/>
            </w:rPr>
            <w:sym w:font="Wingdings" w:char="F0E0"/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 Finish</w:t>
          </w:r>
        </w:p>
        <w:p w14:paraId="74DF1625" w14:textId="77777777" w:rsidR="003A04CF" w:rsidRDefault="006A3B00">
          <w:pPr>
            <w:pStyle w:val="TableText1"/>
            <w:numPr>
              <w:ilvl w:val="0"/>
              <w:numId w:val="40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Find the jar in Project location in target folder.</w:t>
          </w:r>
        </w:p>
        <w:p w14:paraId="2D616D9F" w14:textId="7FEC8ACB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      </w:t>
          </w:r>
          <w:r>
            <w:rPr>
              <w:rFonts w:ascii="Times New Roman" w:hAnsi="Times New Roman" w:cs="Times New Roman"/>
              <w:b/>
              <w:bCs/>
              <w:sz w:val="22"/>
              <w:szCs w:val="20"/>
            </w:rPr>
            <w:t>Example:</w:t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 C:\Users\</w:t>
          </w:r>
          <w:r w:rsidR="003612DC">
            <w:rPr>
              <w:rFonts w:ascii="Times New Roman" w:hAnsi="Times New Roman" w:cs="Times New Roman"/>
              <w:sz w:val="22"/>
              <w:szCs w:val="20"/>
            </w:rPr>
            <w:t>Shashi\workSpace\BalanceCheck.jar</w:t>
          </w:r>
        </w:p>
        <w:p w14:paraId="0DB7410F" w14:textId="169AD179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b/>
              <w:bCs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     </w:t>
          </w:r>
          <w:r>
            <w:rPr>
              <w:rFonts w:ascii="Times New Roman" w:hAnsi="Times New Roman" w:cs="Times New Roman"/>
              <w:b/>
              <w:bCs/>
              <w:sz w:val="22"/>
              <w:szCs w:val="20"/>
            </w:rPr>
            <w:t xml:space="preserve"> </w:t>
          </w:r>
        </w:p>
        <w:p w14:paraId="4A479D30" w14:textId="77777777" w:rsidR="003A04CF" w:rsidRDefault="003A04CF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</w:p>
        <w:p w14:paraId="386611E1" w14:textId="77777777" w:rsidR="003A04CF" w:rsidRDefault="003A04CF">
          <w:pPr>
            <w:pStyle w:val="MisysTextBody"/>
            <w:rPr>
              <w:rFonts w:ascii="Times New Roman" w:hAnsi="Times New Roman" w:cs="Times New Roman"/>
            </w:rPr>
          </w:pPr>
        </w:p>
        <w:p w14:paraId="53AC4AF1" w14:textId="77777777" w:rsidR="00B56EA0" w:rsidRPr="00B56EA0" w:rsidRDefault="00B56EA0" w:rsidP="00B56EA0">
          <w:pPr>
            <w:pStyle w:val="MisysTextBody"/>
            <w:rPr>
              <w:lang w:val="en-GB"/>
            </w:rPr>
          </w:pPr>
          <w:bookmarkStart w:id="29" w:name="_Toc74811376"/>
        </w:p>
        <w:p w14:paraId="5E9D7A64" w14:textId="5A6D3FEB" w:rsidR="00B56EA0" w:rsidRDefault="00B56EA0" w:rsidP="00B56EA0">
          <w:pPr>
            <w:pStyle w:val="MisysTextBody"/>
            <w:rPr>
              <w:lang w:val="en-GB"/>
            </w:rPr>
          </w:pPr>
        </w:p>
        <w:p w14:paraId="2C3A024C" w14:textId="77777777" w:rsidR="00B56EA0" w:rsidRPr="00B56EA0" w:rsidRDefault="00B56EA0" w:rsidP="00B56EA0">
          <w:pPr>
            <w:pStyle w:val="MisysTextBody"/>
            <w:rPr>
              <w:lang w:val="en-GB"/>
            </w:rPr>
          </w:pPr>
        </w:p>
        <w:p w14:paraId="45B012F6" w14:textId="77777777" w:rsidR="00B56EA0" w:rsidRPr="00B56EA0" w:rsidRDefault="00B56EA0" w:rsidP="00B56EA0">
          <w:pPr>
            <w:pStyle w:val="MisysTextSubHeadLv2"/>
          </w:pPr>
        </w:p>
        <w:p w14:paraId="361EA71F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50FE127F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3E1881DB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4D3A81BB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588FAE3C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1B1C22B1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216BB38C" w14:textId="77777777" w:rsidR="003A04CF" w:rsidRDefault="003A04CF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</w:p>
        <w:p w14:paraId="3BD3D422" w14:textId="77777777" w:rsidR="003A04CF" w:rsidRDefault="006A3B00">
          <w:pPr>
            <w:pStyle w:val="MisysSectionHeadingLv1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Deployment steps</w:t>
          </w:r>
          <w:bookmarkEnd w:id="29"/>
        </w:p>
        <w:p w14:paraId="487DE0C3" w14:textId="77777777" w:rsidR="003A04CF" w:rsidRDefault="006A3B00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  <w:lang w:val="en-GB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ab/>
            <w:t xml:space="preserve">      </w:t>
          </w:r>
          <w:r>
            <w:rPr>
              <w:rFonts w:ascii="Times New Roman" w:hAnsi="Times New Roman" w:cs="Times New Roman"/>
              <w:sz w:val="22"/>
              <w:szCs w:val="20"/>
              <w:lang w:val="en-GB"/>
            </w:rPr>
            <w:t xml:space="preserve">Follow below steps </w:t>
          </w:r>
          <w:r>
            <w:rPr>
              <w:rFonts w:ascii="Times New Roman" w:hAnsi="Times New Roman" w:cs="Times New Roman"/>
              <w:sz w:val="22"/>
              <w:szCs w:val="20"/>
            </w:rPr>
            <w:t xml:space="preserve">for </w:t>
          </w:r>
          <w:r>
            <w:rPr>
              <w:rFonts w:ascii="Times New Roman" w:hAnsi="Times New Roman" w:cs="Times New Roman"/>
              <w:sz w:val="22"/>
              <w:szCs w:val="20"/>
              <w:lang w:val="en-GB"/>
            </w:rPr>
            <w:t>the deployment</w:t>
          </w:r>
        </w:p>
        <w:p w14:paraId="20246C76" w14:textId="20BB55EC" w:rsidR="003A04CF" w:rsidRDefault="006A3B00">
          <w:pPr>
            <w:pStyle w:val="TableText1"/>
            <w:numPr>
              <w:ilvl w:val="0"/>
              <w:numId w:val="41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 xml:space="preserve">Copy the jar from </w:t>
          </w:r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destination </w:t>
          </w:r>
          <w:r>
            <w:rPr>
              <w:rFonts w:ascii="Times New Roman" w:hAnsi="Times New Roman" w:cs="Times New Roman"/>
              <w:sz w:val="22"/>
              <w:szCs w:val="20"/>
            </w:rPr>
            <w:t>folder.</w:t>
          </w:r>
        </w:p>
        <w:p w14:paraId="3061B99E" w14:textId="7CEB8604" w:rsidR="003A04CF" w:rsidRDefault="006A3B00">
          <w:pPr>
            <w:pStyle w:val="TableText1"/>
            <w:numPr>
              <w:ilvl w:val="0"/>
              <w:numId w:val="41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Paste it in a</w:t>
          </w:r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 </w:t>
          </w:r>
          <w:proofErr w:type="spellStart"/>
          <w:r w:rsidR="003612DC">
            <w:rPr>
              <w:rFonts w:ascii="Times New Roman" w:hAnsi="Times New Roman" w:cs="Times New Roman"/>
              <w:sz w:val="22"/>
              <w:szCs w:val="20"/>
            </w:rPr>
            <w:t>LoanIq</w:t>
          </w:r>
          <w:proofErr w:type="spellEnd"/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 Client’s post-</w:t>
          </w:r>
          <w:proofErr w:type="spellStart"/>
          <w:r w:rsidR="003612DC">
            <w:rPr>
              <w:rFonts w:ascii="Times New Roman" w:hAnsi="Times New Roman" w:cs="Times New Roman"/>
              <w:sz w:val="22"/>
              <w:szCs w:val="20"/>
            </w:rPr>
            <w:t>sdk</w:t>
          </w:r>
          <w:proofErr w:type="spellEnd"/>
          <w:r w:rsidR="003612DC">
            <w:rPr>
              <w:rFonts w:ascii="Times New Roman" w:hAnsi="Times New Roman" w:cs="Times New Roman"/>
              <w:sz w:val="22"/>
              <w:szCs w:val="20"/>
            </w:rPr>
            <w:t xml:space="preserve"> folder</w:t>
          </w:r>
          <w:r>
            <w:rPr>
              <w:rFonts w:ascii="Times New Roman" w:hAnsi="Times New Roman" w:cs="Times New Roman"/>
              <w:sz w:val="22"/>
              <w:szCs w:val="20"/>
            </w:rPr>
            <w:t>.</w:t>
          </w:r>
        </w:p>
        <w:p w14:paraId="413B4E6B" w14:textId="77777777" w:rsidR="003A04CF" w:rsidRDefault="006A3B00">
          <w:pPr>
            <w:pStyle w:val="TableText1"/>
            <w:numPr>
              <w:ilvl w:val="0"/>
              <w:numId w:val="41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 w:cs="Times New Roman"/>
              <w:sz w:val="22"/>
              <w:szCs w:val="20"/>
            </w:rPr>
          </w:pPr>
          <w:r>
            <w:rPr>
              <w:rFonts w:ascii="Times New Roman" w:hAnsi="Times New Roman" w:cs="Times New Roman"/>
              <w:sz w:val="22"/>
              <w:szCs w:val="20"/>
            </w:rPr>
            <w:t>Check the log file whether the logs are generating or not in below location.</w:t>
          </w:r>
        </w:p>
        <w:p w14:paraId="1B3C3710" w14:textId="669F5193" w:rsidR="003A04CF" w:rsidRDefault="006A3B00">
          <w:pPr>
            <w:pStyle w:val="TableText1"/>
            <w:tabs>
              <w:tab w:val="right" w:pos="1889"/>
            </w:tabs>
            <w:spacing w:before="120" w:after="120"/>
            <w:ind w:firstLine="220"/>
            <w:jc w:val="both"/>
            <w:rPr>
              <w:rFonts w:ascii="Times New Roman" w:hAnsi="Times New Roman"/>
              <w:b/>
              <w:bCs/>
              <w:sz w:val="22"/>
              <w:szCs w:val="20"/>
            </w:rPr>
          </w:pPr>
          <w:r>
            <w:rPr>
              <w:rFonts w:ascii="Times New Roman" w:hAnsi="Times New Roman"/>
              <w:b/>
              <w:bCs/>
              <w:sz w:val="22"/>
              <w:szCs w:val="20"/>
            </w:rPr>
            <w:tab/>
          </w:r>
          <w:r>
            <w:rPr>
              <w:rFonts w:ascii="Times New Roman" w:hAnsi="Times New Roman"/>
              <w:b/>
              <w:bCs/>
              <w:sz w:val="22"/>
              <w:szCs w:val="20"/>
            </w:rPr>
            <w:tab/>
          </w:r>
          <w:r>
            <w:rPr>
              <w:rFonts w:ascii="Times New Roman" w:hAnsi="Times New Roman"/>
              <w:b/>
              <w:bCs/>
              <w:sz w:val="22"/>
              <w:szCs w:val="20"/>
            </w:rPr>
            <w:tab/>
            <w:t>C:\</w:t>
          </w:r>
          <w:r w:rsidR="003612DC">
            <w:rPr>
              <w:rFonts w:ascii="Times New Roman" w:hAnsi="Times New Roman"/>
              <w:b/>
              <w:bCs/>
              <w:sz w:val="22"/>
              <w:szCs w:val="20"/>
            </w:rPr>
            <w:t>DevLiq\Client\Logs</w:t>
          </w:r>
        </w:p>
        <w:p w14:paraId="701932A2" w14:textId="77777777" w:rsidR="003A04CF" w:rsidRDefault="003A04CF">
          <w:pPr>
            <w:pStyle w:val="TableText1"/>
            <w:tabs>
              <w:tab w:val="right" w:pos="1889"/>
            </w:tabs>
            <w:spacing w:before="120" w:after="120"/>
            <w:ind w:firstLine="220"/>
            <w:jc w:val="both"/>
            <w:rPr>
              <w:rFonts w:ascii="Times New Roman" w:hAnsi="Times New Roman"/>
              <w:b/>
              <w:bCs/>
              <w:sz w:val="22"/>
              <w:szCs w:val="20"/>
            </w:rPr>
          </w:pPr>
        </w:p>
        <w:p w14:paraId="0FA41DB5" w14:textId="2736DE80" w:rsidR="003612DC" w:rsidRDefault="006A3B00" w:rsidP="003612DC">
          <w:pPr>
            <w:pStyle w:val="TableText1"/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b/>
              <w:bCs/>
              <w:sz w:val="24"/>
            </w:rPr>
          </w:pPr>
          <w:r>
            <w:rPr>
              <w:rFonts w:ascii="Times New Roman" w:hAnsi="Times New Roman"/>
              <w:b/>
              <w:bCs/>
              <w:sz w:val="24"/>
            </w:rPr>
            <w:t>Configuration Steps</w:t>
          </w:r>
        </w:p>
        <w:p w14:paraId="3B60EEB7" w14:textId="164F6C09" w:rsidR="003A04CF" w:rsidRDefault="003612DC" w:rsidP="003612DC">
          <w:pPr>
            <w:pStyle w:val="TableText1"/>
            <w:numPr>
              <w:ilvl w:val="0"/>
              <w:numId w:val="47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 xml:space="preserve">Check for LS2CUST.ini file in </w:t>
          </w:r>
          <w:proofErr w:type="spellStart"/>
          <w:r>
            <w:rPr>
              <w:rFonts w:ascii="Times New Roman" w:hAnsi="Times New Roman"/>
              <w:sz w:val="24"/>
            </w:rPr>
            <w:t>LoanIQ</w:t>
          </w:r>
          <w:proofErr w:type="spellEnd"/>
          <w:r>
            <w:rPr>
              <w:rFonts w:ascii="Times New Roman" w:hAnsi="Times New Roman"/>
              <w:sz w:val="24"/>
            </w:rPr>
            <w:t xml:space="preserve"> Client folder </w:t>
          </w:r>
        </w:p>
        <w:p w14:paraId="7FF045F8" w14:textId="12D1D4EC" w:rsidR="003612DC" w:rsidRDefault="003612DC" w:rsidP="003612DC">
          <w:pPr>
            <w:pStyle w:val="TableText1"/>
            <w:numPr>
              <w:ilvl w:val="0"/>
              <w:numId w:val="47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 xml:space="preserve">Search for variables that are being used in the Jar </w:t>
          </w:r>
        </w:p>
        <w:p w14:paraId="6E4A4D87" w14:textId="77777777" w:rsidR="00E6092B" w:rsidRDefault="003612DC" w:rsidP="003612DC">
          <w:pPr>
            <w:pStyle w:val="TableText1"/>
            <w:numPr>
              <w:ilvl w:val="0"/>
              <w:numId w:val="47"/>
            </w:numPr>
            <w:tabs>
              <w:tab w:val="right" w:pos="1889"/>
            </w:tabs>
            <w:spacing w:before="120" w:after="120"/>
            <w:jc w:val="both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 xml:space="preserve">Make the required changes to the values of those variables. </w:t>
          </w:r>
        </w:p>
        <w:p w14:paraId="7F145883" w14:textId="1AD24F19" w:rsidR="00E6092B" w:rsidRDefault="00E6092B" w:rsidP="00E6092B">
          <w:pPr>
            <w:pStyle w:val="TableText1"/>
            <w:tabs>
              <w:tab w:val="right" w:pos="1889"/>
            </w:tabs>
            <w:spacing w:before="120" w:after="120"/>
            <w:ind w:left="720"/>
            <w:rPr>
              <w:rFonts w:ascii="Times New Roman" w:hAnsi="Times New Roman"/>
              <w:sz w:val="24"/>
            </w:rPr>
          </w:pPr>
        </w:p>
        <w:p w14:paraId="303416BF" w14:textId="4AB596A6" w:rsidR="00E6092B" w:rsidRPr="00B369EF" w:rsidRDefault="00E6092B" w:rsidP="00E6092B">
          <w:pPr>
            <w:pStyle w:val="BodyText"/>
            <w:rPr>
              <w:b/>
              <w:bCs/>
            </w:rPr>
          </w:pPr>
          <w:r w:rsidRPr="00B369EF">
            <w:rPr>
              <w:b/>
              <w:bCs/>
            </w:rPr>
            <w:t>Configurable Fields</w:t>
          </w:r>
        </w:p>
        <w:p w14:paraId="33613C91" w14:textId="1F1B49F9" w:rsidR="00B369EF" w:rsidRPr="00B369EF" w:rsidRDefault="00B369EF" w:rsidP="00B369EF">
          <w:pPr>
            <w:pStyle w:val="Body"/>
          </w:pPr>
          <w:r>
            <w:rPr>
              <w:rFonts w:ascii="Consolas" w:eastAsia="SimSun" w:hAnsi="Consolas" w:cs="Consolas"/>
              <w:color w:val="auto"/>
              <w:sz w:val="24"/>
              <w:szCs w:val="24"/>
              <w:shd w:val="clear" w:color="auto" w:fill="E8F2FE"/>
              <w:lang w:val="en-IN"/>
            </w:rPr>
            <w:t>[WSURL]</w:t>
          </w:r>
        </w:p>
        <w:p w14:paraId="068FD202" w14:textId="65CFF988" w:rsidR="00E6092B" w:rsidRDefault="00E6092B" w:rsidP="00B369EF">
          <w:pPr>
            <w:pStyle w:val="FinastraTextBody"/>
            <w:numPr>
              <w:ilvl w:val="0"/>
              <w:numId w:val="49"/>
            </w:numPr>
          </w:pPr>
          <w:proofErr w:type="spellStart"/>
          <w:r>
            <w:t>WsURL</w:t>
          </w:r>
          <w:proofErr w:type="spellEnd"/>
          <w:r>
            <w:t xml:space="preserve"> = </w:t>
          </w:r>
          <w:proofErr w:type="spellStart"/>
          <w:r>
            <w:t>Url</w:t>
          </w:r>
          <w:proofErr w:type="spellEnd"/>
          <w:r>
            <w:t xml:space="preserve"> to make webservice Call</w:t>
          </w:r>
        </w:p>
        <w:p w14:paraId="043DC8D1" w14:textId="307CE0A1" w:rsidR="00B369EF" w:rsidRDefault="00B369EF" w:rsidP="00B369EF">
          <w:pPr>
            <w:pStyle w:val="BodyText"/>
            <w:rPr>
              <w:rFonts w:ascii="Consolas" w:eastAsia="SimSun" w:hAnsi="Consolas" w:cs="Consolas"/>
              <w:color w:val="auto"/>
              <w:sz w:val="24"/>
              <w:szCs w:val="24"/>
              <w:shd w:val="clear" w:color="auto" w:fill="E8F2FE"/>
              <w:lang w:val="en-IN"/>
            </w:rPr>
          </w:pPr>
          <w:r>
            <w:rPr>
              <w:rFonts w:ascii="Consolas" w:eastAsia="SimSun" w:hAnsi="Consolas" w:cs="Consolas"/>
              <w:color w:val="auto"/>
              <w:sz w:val="24"/>
              <w:szCs w:val="24"/>
              <w:shd w:val="clear" w:color="auto" w:fill="E8F2FE"/>
              <w:lang w:val="en-IN"/>
            </w:rPr>
            <w:t>[ERRORMESSAGES]</w:t>
          </w:r>
        </w:p>
        <w:p w14:paraId="0259D727" w14:textId="77777777" w:rsidR="00B369EF" w:rsidRPr="00B369EF" w:rsidRDefault="00B369EF" w:rsidP="00B369EF">
          <w:pPr>
            <w:pStyle w:val="ListParagraph"/>
            <w:numPr>
              <w:ilvl w:val="0"/>
              <w:numId w:val="49"/>
            </w:numPr>
            <w:autoSpaceDE w:val="0"/>
            <w:autoSpaceDN w:val="0"/>
            <w:adjustRightInd w:val="0"/>
            <w:spacing w:after="0"/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</w:pPr>
          <w:proofErr w:type="spellStart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>connectionFailed</w:t>
          </w:r>
          <w:proofErr w:type="spellEnd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 xml:space="preserve"> = Failed to reach Bank servers</w:t>
          </w:r>
        </w:p>
        <w:p w14:paraId="35895698" w14:textId="77777777" w:rsidR="00B369EF" w:rsidRPr="00B369EF" w:rsidRDefault="00B369EF" w:rsidP="00B369EF">
          <w:pPr>
            <w:pStyle w:val="ListParagraph"/>
            <w:numPr>
              <w:ilvl w:val="0"/>
              <w:numId w:val="49"/>
            </w:numPr>
            <w:autoSpaceDE w:val="0"/>
            <w:autoSpaceDN w:val="0"/>
            <w:adjustRightInd w:val="0"/>
            <w:spacing w:after="0"/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</w:pPr>
          <w:proofErr w:type="spellStart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>NotEnoughBalance</w:t>
          </w:r>
          <w:proofErr w:type="spellEnd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 xml:space="preserve"> = balance is not </w:t>
          </w:r>
          <w:proofErr w:type="gramStart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>available ,</w:t>
          </w:r>
          <w:proofErr w:type="gramEnd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 xml:space="preserve"> stop the transaction</w:t>
          </w:r>
        </w:p>
        <w:p w14:paraId="41C23F5A" w14:textId="08410211" w:rsidR="00B369EF" w:rsidRPr="00B369EF" w:rsidRDefault="00B369EF" w:rsidP="00B369EF">
          <w:pPr>
            <w:pStyle w:val="ListParagraph"/>
            <w:numPr>
              <w:ilvl w:val="0"/>
              <w:numId w:val="49"/>
            </w:numPr>
            <w:autoSpaceDE w:val="0"/>
            <w:autoSpaceDN w:val="0"/>
            <w:adjustRightInd w:val="0"/>
            <w:spacing w:after="0"/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</w:pPr>
          <w:proofErr w:type="spellStart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>urlIsEmpty</w:t>
          </w:r>
          <w:proofErr w:type="spellEnd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 xml:space="preserve">       = </w:t>
          </w:r>
          <w:proofErr w:type="spellStart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>WebService</w:t>
          </w:r>
          <w:proofErr w:type="spellEnd"/>
          <w:r w:rsidRPr="00B369EF">
            <w:rPr>
              <w:rFonts w:ascii="Consolas" w:eastAsia="SimSun" w:hAnsi="Consolas" w:cs="Consolas"/>
              <w:color w:val="auto"/>
              <w:sz w:val="24"/>
              <w:szCs w:val="24"/>
              <w:lang w:val="en-IN"/>
            </w:rPr>
            <w:t xml:space="preserve"> URL is not provided</w:t>
          </w:r>
        </w:p>
        <w:p w14:paraId="782E146B" w14:textId="77777777" w:rsidR="00E6092B" w:rsidRDefault="00E6092B" w:rsidP="00E6092B">
          <w:pPr>
            <w:pStyle w:val="TableText1"/>
            <w:tabs>
              <w:tab w:val="right" w:pos="1889"/>
            </w:tabs>
            <w:spacing w:before="120" w:after="120"/>
            <w:ind w:left="720"/>
            <w:rPr>
              <w:rFonts w:ascii="Times New Roman" w:hAnsi="Times New Roman"/>
              <w:sz w:val="24"/>
            </w:rPr>
          </w:pPr>
        </w:p>
        <w:p w14:paraId="3444B33B" w14:textId="77777777" w:rsidR="00E6092B" w:rsidRDefault="00E6092B" w:rsidP="00E6092B">
          <w:pPr>
            <w:pStyle w:val="TableText1"/>
            <w:tabs>
              <w:tab w:val="right" w:pos="1889"/>
            </w:tabs>
            <w:spacing w:before="120" w:after="120"/>
            <w:ind w:left="720"/>
            <w:rPr>
              <w:rFonts w:ascii="Times New Roman" w:hAnsi="Times New Roman"/>
              <w:sz w:val="24"/>
            </w:rPr>
          </w:pPr>
        </w:p>
        <w:p w14:paraId="16E21703" w14:textId="1CD4C108" w:rsidR="003612DC" w:rsidRPr="003612DC" w:rsidRDefault="00E6092B" w:rsidP="00E6092B">
          <w:pPr>
            <w:pStyle w:val="Body"/>
          </w:pPr>
          <w:r>
            <w:br/>
          </w:r>
          <w:r>
            <w:br/>
          </w:r>
          <w:r>
            <w:br/>
          </w:r>
        </w:p>
        <w:p w14:paraId="10B2C34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34FABB6F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1F56B1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0F1A1C10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77B348F5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3402D338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B6DDAB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706B9FD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BE0493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66650F3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E3C3F2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84EF8C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28AAED3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405A572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4CE51A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A1F4F6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7E3522A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77FB936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9F1245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130CABCD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8278ACC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0049E35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C3638E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273129F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2422D559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75F8628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6AA89AB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6770367E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56E763A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05E6DC62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04A13F7F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b/>
              <w:color w:val="414141"/>
              <w:sz w:val="24"/>
              <w:szCs w:val="24"/>
              <w:lang w:val="fr-FR"/>
            </w:rPr>
          </w:pPr>
        </w:p>
        <w:p w14:paraId="390D9ED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</w:p>
        <w:p w14:paraId="5A935E51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</w:p>
        <w:p w14:paraId="62963CD0" w14:textId="77777777" w:rsidR="003A04CF" w:rsidRDefault="006A3B00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en-GB"/>
            </w:rPr>
            <w:drawing>
              <wp:anchor distT="0" distB="0" distL="114300" distR="114300" simplePos="0" relativeHeight="251657216" behindDoc="1" locked="0" layoutInCell="1" allowOverlap="1" wp14:anchorId="400D87ED" wp14:editId="622467D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8880" cy="10759440"/>
                <wp:effectExtent l="0" t="0" r="0" b="0"/>
                <wp:wrapNone/>
                <wp:docPr id="7173" name="Picture 7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73" name="Picture 7173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880" cy="10759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8A7ED47" w14:textId="77777777" w:rsidR="003A04CF" w:rsidRDefault="003A04CF">
          <w:pPr>
            <w:spacing w:after="160" w:line="259" w:lineRule="auto"/>
            <w:jc w:val="both"/>
            <w:rPr>
              <w:rFonts w:ascii="Times New Roman" w:hAnsi="Times New Roman" w:cs="Times New Roman"/>
              <w:color w:val="414141"/>
              <w:sz w:val="24"/>
              <w:szCs w:val="24"/>
              <w:lang w:val="fr-FR"/>
            </w:rPr>
          </w:pPr>
        </w:p>
        <w:p w14:paraId="1D467DFC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345BE113" w14:textId="77777777" w:rsidR="003A04CF" w:rsidRDefault="003A04CF">
          <w:pPr>
            <w:pStyle w:val="FinastraTextSubHeadLv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43D6560B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10AFAA0F" w14:textId="77777777" w:rsidR="003A04CF" w:rsidRDefault="003A04CF">
          <w:pPr>
            <w:pStyle w:val="FinastraTextSubHeadLv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1376DCD3" w14:textId="77777777" w:rsidR="003A04CF" w:rsidRDefault="006A3B00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14:paraId="5202495E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3CC57643" w14:textId="77777777" w:rsidR="003A04CF" w:rsidRDefault="003A04CF">
          <w:pPr>
            <w:pStyle w:val="FinastraTextSubHeadLv2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7E56BD61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60AC38A8" w14:textId="77777777" w:rsidR="003A04CF" w:rsidRDefault="003A04CF">
          <w:pPr>
            <w:pStyle w:val="FinastraTextBody"/>
            <w:rPr>
              <w:rFonts w:ascii="Times New Roman" w:hAnsi="Times New Roman" w:cs="Times New Roman"/>
              <w:sz w:val="24"/>
              <w:szCs w:val="24"/>
            </w:rPr>
          </w:pPr>
        </w:p>
        <w:p w14:paraId="4A068023" w14:textId="77777777" w:rsidR="003A04CF" w:rsidRDefault="003A04CF">
          <w:pPr>
            <w:pStyle w:val="FinastraPullQuoteAuthorTitleCompany"/>
            <w:jc w:val="both"/>
            <w:rPr>
              <w:rFonts w:ascii="Times New Roman" w:hAnsi="Times New Roman" w:cs="Times New Roman"/>
              <w:sz w:val="24"/>
              <w:szCs w:val="24"/>
              <w:lang w:eastAsia="en-GB"/>
            </w:rPr>
          </w:pPr>
          <w:bookmarkStart w:id="30" w:name="_Toc33172598"/>
          <w:bookmarkStart w:id="31" w:name="_Toc33172599"/>
          <w:bookmarkStart w:id="32" w:name="_Toc33172597"/>
          <w:bookmarkStart w:id="33" w:name="_Toc33172602"/>
          <w:bookmarkStart w:id="34" w:name="_Toc33172616"/>
          <w:bookmarkStart w:id="35" w:name="_Toc33172600"/>
          <w:bookmarkStart w:id="36" w:name="_Toc33172601"/>
          <w:bookmarkStart w:id="37" w:name="_Toc33172596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30"/>
          <w:bookmarkEnd w:id="31"/>
          <w:bookmarkEnd w:id="32"/>
          <w:bookmarkEnd w:id="33"/>
          <w:bookmarkEnd w:id="34"/>
          <w:bookmarkEnd w:id="35"/>
          <w:bookmarkEnd w:id="36"/>
          <w:bookmarkEnd w:id="37"/>
        </w:p>
        <w:tbl>
          <w:tblPr>
            <w:tblStyle w:val="TableGrid"/>
            <w:tblpPr w:leftFromText="180" w:rightFromText="180" w:vertAnchor="text" w:horzAnchor="margin" w:tblpY="9903"/>
            <w:tblW w:w="0" w:type="auto"/>
            <w:tblLook w:val="04A0" w:firstRow="1" w:lastRow="0" w:firstColumn="1" w:lastColumn="0" w:noHBand="0" w:noVBand="1"/>
          </w:tblPr>
          <w:tblGrid>
            <w:gridCol w:w="9061"/>
          </w:tblGrid>
          <w:tr w:rsidR="003A04CF" w14:paraId="0E60546C" w14:textId="77777777">
            <w:tc>
              <w:tcPr>
                <w:tcW w:w="906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66EA943" w14:textId="77777777" w:rsidR="003A04CF" w:rsidRDefault="003A04CF">
                <w:pPr>
                  <w:pStyle w:val="FinastraTextBody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14:paraId="20936810" w14:textId="77777777" w:rsidR="003A04CF" w:rsidRDefault="006A3B00">
          <w:pPr>
            <w:pStyle w:val="FinastraPullQuoteAuthorTitleCompany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val="en-IN" w:eastAsia="en-IN" w:bidi="hi-IN"/>
            </w:rPr>
            <w:drawing>
              <wp:anchor distT="0" distB="0" distL="114300" distR="114300" simplePos="0" relativeHeight="251658240" behindDoc="0" locked="0" layoutInCell="1" allowOverlap="1" wp14:anchorId="29AF72CD" wp14:editId="4AD3ECF3">
                <wp:simplePos x="0" y="0"/>
                <wp:positionH relativeFrom="page">
                  <wp:posOffset>5819775</wp:posOffset>
                </wp:positionH>
                <wp:positionV relativeFrom="margin">
                  <wp:align>bottom</wp:align>
                </wp:positionV>
                <wp:extent cx="971550" cy="476885"/>
                <wp:effectExtent l="0" t="0" r="0" b="0"/>
                <wp:wrapNone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/>
                        <pic:cNvPicPr>
                          <a:picLocks noChangeAspect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476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en-IN" w:eastAsia="en-IN" w:bidi="hi-IN"/>
            </w:rPr>
            <w:drawing>
              <wp:anchor distT="0" distB="0" distL="114300" distR="114300" simplePos="0" relativeHeight="251659264" behindDoc="1" locked="0" layoutInCell="1" allowOverlap="1" wp14:anchorId="3F36153F" wp14:editId="18D9EC1A">
                <wp:simplePos x="0" y="0"/>
                <wp:positionH relativeFrom="page">
                  <wp:align>left</wp:align>
                </wp:positionH>
                <wp:positionV relativeFrom="page">
                  <wp:posOffset>-5080</wp:posOffset>
                </wp:positionV>
                <wp:extent cx="7559675" cy="8254365"/>
                <wp:effectExtent l="0" t="0" r="3175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9675" cy="825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sectPr w:rsidR="003A04CF">
      <w:footerReference w:type="default" r:id="rId20"/>
      <w:footerReference w:type="first" r:id="rId21"/>
      <w:pgSz w:w="11906" w:h="16838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5C735" w14:textId="77777777" w:rsidR="002D6DFD" w:rsidRDefault="002D6DFD">
      <w:r>
        <w:separator/>
      </w:r>
    </w:p>
  </w:endnote>
  <w:endnote w:type="continuationSeparator" w:id="0">
    <w:p w14:paraId="1EE99B34" w14:textId="77777777" w:rsidR="002D6DFD" w:rsidRDefault="002D6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Palatino">
    <w:altName w:val="Book Antiqua"/>
    <w:charset w:val="00"/>
    <w:family w:val="roman"/>
    <w:pitch w:val="default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Futura Hv">
    <w:altName w:val="Segoe Print"/>
    <w:charset w:val="00"/>
    <w:family w:val="roman"/>
    <w:pitch w:val="default"/>
  </w:font>
  <w:font w:name="Futura Bk">
    <w:altName w:val="Century Gothic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Knowledge Regular">
    <w:altName w:val="Segoe Print"/>
    <w:charset w:val="00"/>
    <w:family w:val="roman"/>
    <w:pitch w:val="default"/>
  </w:font>
  <w:font w:name="DNBLI O+ Helvetica">
    <w:altName w:val="Segoe Print"/>
    <w:charset w:val="00"/>
    <w:family w:val="roman"/>
    <w:pitch w:val="default"/>
  </w:font>
  <w:font w:name="Siemens Sans">
    <w:altName w:val="Times New Roman"/>
    <w:charset w:val="00"/>
    <w:family w:val="auto"/>
    <w:pitch w:val="default"/>
    <w:sig w:usb0="00000000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7765F" w14:textId="05595203" w:rsidR="003A04CF" w:rsidRDefault="006A3B00">
    <w:pPr>
      <w:pStyle w:val="Footer"/>
      <w:rPr>
        <w:rFonts w:ascii="Verdana" w:hAnsi="Verdana"/>
        <w:color w:val="414141" w:themeColor="text2"/>
        <w:szCs w:val="16"/>
      </w:rPr>
    </w:pPr>
    <w:r>
      <w:rPr>
        <w:rFonts w:asciiTheme="majorHAnsi" w:hAnsiTheme="majorHAnsi" w:cstheme="majorHAnsi"/>
        <w:b/>
        <w:color w:val="414141" w:themeColor="text2"/>
        <w:szCs w:val="16"/>
      </w:rPr>
      <w:t>Finastra</w:t>
    </w:r>
    <w:r>
      <w:rPr>
        <w:rFonts w:asciiTheme="majorHAnsi" w:hAnsiTheme="majorHAnsi" w:cstheme="majorHAnsi"/>
        <w:color w:val="414141" w:themeColor="text2"/>
        <w:szCs w:val="16"/>
      </w:rPr>
      <w:t xml:space="preserve"> | </w:t>
    </w:r>
    <w:r>
      <w:rPr>
        <w:rFonts w:asciiTheme="majorHAnsi" w:hAnsiTheme="majorHAnsi" w:cstheme="majorHAnsi"/>
        <w:color w:val="414141" w:themeColor="text2"/>
        <w:szCs w:val="16"/>
      </w:rPr>
      <w:fldChar w:fldCharType="begin"/>
    </w:r>
    <w:r>
      <w:rPr>
        <w:rFonts w:asciiTheme="majorHAnsi" w:hAnsiTheme="majorHAnsi" w:cstheme="majorHAnsi"/>
        <w:color w:val="414141" w:themeColor="text2"/>
        <w:szCs w:val="16"/>
      </w:rPr>
      <w:instrText xml:space="preserve"> DATE \@ "dd MMMM yyyy" </w:instrText>
    </w:r>
    <w:r>
      <w:rPr>
        <w:rFonts w:asciiTheme="majorHAnsi" w:hAnsiTheme="majorHAnsi" w:cstheme="majorHAnsi"/>
        <w:color w:val="414141" w:themeColor="text2"/>
        <w:szCs w:val="16"/>
      </w:rPr>
      <w:fldChar w:fldCharType="separate"/>
    </w:r>
    <w:r w:rsidR="00E6092B">
      <w:rPr>
        <w:rFonts w:asciiTheme="majorHAnsi" w:hAnsiTheme="majorHAnsi" w:cstheme="majorHAnsi"/>
        <w:noProof/>
        <w:color w:val="414141" w:themeColor="text2"/>
        <w:szCs w:val="16"/>
      </w:rPr>
      <w:t>18 July 2021</w:t>
    </w:r>
    <w:r>
      <w:rPr>
        <w:rFonts w:asciiTheme="majorHAnsi" w:hAnsiTheme="majorHAnsi" w:cstheme="majorHAnsi"/>
        <w:color w:val="414141" w:themeColor="text2"/>
        <w:szCs w:val="16"/>
      </w:rPr>
      <w:fldChar w:fldCharType="end"/>
    </w:r>
    <w:r>
      <w:rPr>
        <w:rFonts w:asciiTheme="majorHAnsi" w:hAnsiTheme="majorHAnsi" w:cstheme="majorHAnsi"/>
        <w:color w:val="414141" w:themeColor="text2"/>
        <w:szCs w:val="16"/>
      </w:rPr>
      <w:t xml:space="preserve">  | </w:t>
    </w:r>
    <w:r>
      <w:rPr>
        <w:rFonts w:asciiTheme="majorHAnsi" w:hAnsiTheme="majorHAnsi" w:cstheme="majorHAnsi"/>
        <w:color w:val="414141" w:themeColor="text2"/>
        <w:szCs w:val="16"/>
      </w:rPr>
      <w:fldChar w:fldCharType="begin"/>
    </w:r>
    <w:r>
      <w:rPr>
        <w:rFonts w:asciiTheme="majorHAnsi" w:hAnsiTheme="majorHAnsi" w:cstheme="majorHAnsi"/>
        <w:color w:val="414141" w:themeColor="text2"/>
        <w:szCs w:val="16"/>
      </w:rPr>
      <w:instrText xml:space="preserve"> STYLEREF  "Finastra Cover Family/Product name"  \* MERGEFORMAT </w:instrText>
    </w:r>
    <w:r>
      <w:rPr>
        <w:rFonts w:asciiTheme="majorHAnsi" w:hAnsiTheme="majorHAnsi" w:cstheme="majorHAnsi"/>
        <w:color w:val="414141" w:themeColor="text2"/>
        <w:szCs w:val="16"/>
      </w:rPr>
      <w:fldChar w:fldCharType="separate"/>
    </w:r>
    <w:r>
      <w:rPr>
        <w:b/>
      </w:rPr>
      <w:t>Error! No text of specified style in document.</w:t>
    </w:r>
    <w:r>
      <w:fldChar w:fldCharType="end"/>
    </w:r>
    <w:r>
      <w:rPr>
        <w:rFonts w:asciiTheme="majorHAnsi" w:hAnsiTheme="majorHAnsi" w:cstheme="majorHAnsi"/>
        <w:color w:val="414141" w:themeColor="text2"/>
        <w:szCs w:val="16"/>
      </w:rPr>
      <w:t xml:space="preserve"> | </w:t>
    </w:r>
    <w:r>
      <w:rPr>
        <w:rFonts w:asciiTheme="majorHAnsi" w:hAnsiTheme="majorHAnsi" w:cstheme="majorHAnsi"/>
        <w:b/>
        <w:bCs/>
        <w:color w:val="414141" w:themeColor="text2"/>
        <w:szCs w:val="16"/>
        <w:lang w:val="en-US"/>
      </w:rPr>
      <w:fldChar w:fldCharType="begin"/>
    </w:r>
    <w:r>
      <w:rPr>
        <w:rFonts w:asciiTheme="majorHAnsi" w:hAnsiTheme="majorHAnsi" w:cstheme="majorHAnsi"/>
        <w:b/>
        <w:bCs/>
        <w:color w:val="414141" w:themeColor="text2"/>
        <w:szCs w:val="16"/>
        <w:lang w:val="en-US"/>
      </w:rPr>
      <w:instrText xml:space="preserve"> STYLEREF  "Finastra Cover Title"  \* MERGEFORMAT </w:instrText>
    </w:r>
    <w:r>
      <w:rPr>
        <w:rFonts w:asciiTheme="majorHAnsi" w:hAnsiTheme="majorHAnsi" w:cstheme="majorHAnsi"/>
        <w:b/>
        <w:bCs/>
        <w:color w:val="414141" w:themeColor="text2"/>
        <w:szCs w:val="16"/>
        <w:lang w:val="en-US"/>
      </w:rPr>
      <w:fldChar w:fldCharType="separate"/>
    </w:r>
    <w:r>
      <w:rPr>
        <w:b/>
      </w:rPr>
      <w:t>Error! No text of specified style in document.</w:t>
    </w:r>
    <w:r>
      <w:fldChar w:fldCharType="end"/>
    </w:r>
    <w:r>
      <w:rPr>
        <w:rFonts w:ascii="Verdana" w:hAnsi="Verdana"/>
        <w:color w:val="414141" w:themeColor="text2"/>
        <w:szCs w:val="16"/>
      </w:rPr>
      <w:tab/>
    </w:r>
    <w:sdt>
      <w:sdtPr>
        <w:rPr>
          <w:rFonts w:ascii="Verdana" w:hAnsi="Verdana"/>
          <w:color w:val="414141" w:themeColor="text2"/>
        </w:rPr>
        <w:id w:val="86642708"/>
      </w:sdtPr>
      <w:sdtEndPr>
        <w:rPr>
          <w:szCs w:val="16"/>
        </w:rPr>
      </w:sdtEndPr>
      <w:sdtContent>
        <w:r>
          <w:rPr>
            <w:rFonts w:ascii="Verdana" w:hAnsi="Verdana"/>
            <w:color w:val="414141" w:themeColor="text2"/>
            <w:szCs w:val="16"/>
          </w:rPr>
          <w:fldChar w:fldCharType="begin"/>
        </w:r>
        <w:r>
          <w:rPr>
            <w:rFonts w:ascii="Verdana" w:hAnsi="Verdana"/>
            <w:color w:val="414141" w:themeColor="text2"/>
            <w:szCs w:val="16"/>
          </w:rPr>
          <w:instrText xml:space="preserve"> PAGE   \* MERGEFORMAT </w:instrText>
        </w:r>
        <w:r>
          <w:rPr>
            <w:rFonts w:ascii="Verdana" w:hAnsi="Verdana"/>
            <w:color w:val="414141" w:themeColor="text2"/>
            <w:szCs w:val="16"/>
          </w:rPr>
          <w:fldChar w:fldCharType="separate"/>
        </w:r>
        <w:r>
          <w:rPr>
            <w:rFonts w:ascii="Verdana" w:hAnsi="Verdana"/>
            <w:color w:val="414141" w:themeColor="text2"/>
            <w:szCs w:val="16"/>
          </w:rPr>
          <w:t>30</w:t>
        </w:r>
        <w:r>
          <w:rPr>
            <w:rFonts w:ascii="Verdana" w:hAnsi="Verdana"/>
            <w:color w:val="414141" w:themeColor="text2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9CBFA" w14:textId="05EBECE2" w:rsidR="003A04CF" w:rsidRDefault="006A3B00">
    <w:pPr>
      <w:pStyle w:val="Footer"/>
      <w:rPr>
        <w:color w:val="414141" w:themeColor="text2"/>
        <w:szCs w:val="16"/>
      </w:rPr>
    </w:pPr>
    <w:r>
      <w:rPr>
        <w:rFonts w:cstheme="minorHAnsi"/>
        <w:color w:val="414141" w:themeColor="text2"/>
        <w:szCs w:val="16"/>
      </w:rPr>
      <w:t>©</w:t>
    </w:r>
    <w:r>
      <w:rPr>
        <w:color w:val="414141" w:themeColor="text2"/>
        <w:szCs w:val="16"/>
      </w:rPr>
      <w:t xml:space="preserve"> </w:t>
    </w:r>
    <w:proofErr w:type="gramStart"/>
    <w:r>
      <w:rPr>
        <w:color w:val="414141" w:themeColor="text2"/>
        <w:szCs w:val="16"/>
      </w:rPr>
      <w:t>Finastra  |</w:t>
    </w:r>
    <w:proofErr w:type="gramEnd"/>
    <w:r>
      <w:rPr>
        <w:color w:val="414141" w:themeColor="text2"/>
        <w:szCs w:val="16"/>
      </w:rPr>
      <w:t xml:space="preserve">  </w:t>
    </w:r>
    <w:r>
      <w:rPr>
        <w:color w:val="414141" w:themeColor="text2"/>
        <w:szCs w:val="16"/>
      </w:rPr>
      <w:fldChar w:fldCharType="begin"/>
    </w:r>
    <w:r>
      <w:rPr>
        <w:color w:val="414141" w:themeColor="text2"/>
        <w:szCs w:val="16"/>
      </w:rPr>
      <w:instrText xml:space="preserve"> DATE \@ "dd MMMM yyyy" </w:instrText>
    </w:r>
    <w:r>
      <w:rPr>
        <w:color w:val="414141" w:themeColor="text2"/>
        <w:szCs w:val="16"/>
      </w:rPr>
      <w:fldChar w:fldCharType="separate"/>
    </w:r>
    <w:r w:rsidR="00E6092B">
      <w:rPr>
        <w:noProof/>
        <w:color w:val="414141" w:themeColor="text2"/>
        <w:szCs w:val="16"/>
      </w:rPr>
      <w:t>18 July 2021</w:t>
    </w:r>
    <w:r>
      <w:rPr>
        <w:color w:val="414141" w:themeColor="text2"/>
        <w:szCs w:val="16"/>
      </w:rPr>
      <w:fldChar w:fldCharType="end"/>
    </w:r>
    <w:r>
      <w:rPr>
        <w:color w:val="414141" w:themeColor="text2"/>
        <w:szCs w:val="16"/>
      </w:rPr>
      <w:t xml:space="preserve">  |  Title XXXXXXXXXXX</w:t>
    </w:r>
    <w:r>
      <w:rPr>
        <w:color w:val="414141" w:themeColor="text2"/>
        <w:szCs w:val="16"/>
      </w:rPr>
      <w:softHyphen/>
    </w:r>
    <w:r>
      <w:rPr>
        <w:color w:val="414141" w:themeColor="text2"/>
        <w:szCs w:val="16"/>
      </w:rPr>
      <w:softHyphen/>
    </w:r>
    <w:r>
      <w:rPr>
        <w:color w:val="414141" w:themeColor="text2"/>
        <w:szCs w:val="16"/>
      </w:rPr>
      <w:tab/>
    </w:r>
    <w:r>
      <w:rPr>
        <w:color w:val="414141" w:themeColor="text2"/>
        <w:szCs w:val="16"/>
      </w:rPr>
      <w:tab/>
    </w:r>
    <w:sdt>
      <w:sdtPr>
        <w:rPr>
          <w:color w:val="414141" w:themeColor="text2"/>
        </w:rPr>
        <w:id w:val="86642709"/>
      </w:sdtPr>
      <w:sdtEndPr>
        <w:rPr>
          <w:szCs w:val="16"/>
        </w:rPr>
      </w:sdtEndPr>
      <w:sdtContent>
        <w:r>
          <w:rPr>
            <w:color w:val="414141" w:themeColor="text2"/>
            <w:szCs w:val="16"/>
          </w:rPr>
          <w:fldChar w:fldCharType="begin"/>
        </w:r>
        <w:r>
          <w:rPr>
            <w:color w:val="414141" w:themeColor="text2"/>
            <w:szCs w:val="16"/>
          </w:rPr>
          <w:instrText xml:space="preserve"> PAGE   \* MERGEFORMAT </w:instrText>
        </w:r>
        <w:r>
          <w:rPr>
            <w:color w:val="414141" w:themeColor="text2"/>
            <w:szCs w:val="16"/>
          </w:rPr>
          <w:fldChar w:fldCharType="separate"/>
        </w:r>
        <w:r>
          <w:rPr>
            <w:color w:val="414141" w:themeColor="text2"/>
            <w:szCs w:val="16"/>
          </w:rPr>
          <w:t>0</w:t>
        </w:r>
        <w:r>
          <w:rPr>
            <w:color w:val="414141" w:themeColor="text2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86E93" w14:textId="77777777" w:rsidR="003A04CF" w:rsidRDefault="006A3B00">
    <w:pPr>
      <w:pStyle w:val="Footer"/>
      <w:rPr>
        <w:szCs w:val="16"/>
      </w:rPr>
    </w:pPr>
    <w:r>
      <w:rPr>
        <w:rFonts w:cstheme="minorHAnsi"/>
        <w:szCs w:val="16"/>
      </w:rPr>
      <w:t>©</w:t>
    </w:r>
    <w:r>
      <w:rPr>
        <w:szCs w:val="16"/>
      </w:rPr>
      <w:t xml:space="preserve"> Finastra | Fusion Loan IQ </w:t>
    </w:r>
    <w:r>
      <w:rPr>
        <w:szCs w:val="16"/>
      </w:rPr>
      <w:tab/>
    </w:r>
    <w:sdt>
      <w:sdtPr>
        <w:id w:val="703997843"/>
      </w:sdtPr>
      <w:sdtEndPr>
        <w:rPr>
          <w:szCs w:val="16"/>
        </w:rPr>
      </w:sdtEndPr>
      <w:sdtContent>
        <w:r>
          <w:rPr>
            <w:szCs w:val="16"/>
          </w:rPr>
          <w:fldChar w:fldCharType="begin"/>
        </w:r>
        <w:r>
          <w:rPr>
            <w:szCs w:val="16"/>
          </w:rPr>
          <w:instrText xml:space="preserve"> PAGE   \* MERGEFORMAT </w:instrText>
        </w:r>
        <w:r>
          <w:rPr>
            <w:szCs w:val="16"/>
          </w:rPr>
          <w:fldChar w:fldCharType="separate"/>
        </w:r>
        <w:r>
          <w:rPr>
            <w:szCs w:val="16"/>
          </w:rPr>
          <w:t>14</w:t>
        </w:r>
        <w:r>
          <w:rPr>
            <w:szCs w:val="16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50E9F" w14:textId="17D2E4E2" w:rsidR="003A04CF" w:rsidRDefault="006A3B00">
    <w:pPr>
      <w:pStyle w:val="Footer"/>
      <w:rPr>
        <w:szCs w:val="16"/>
      </w:rPr>
    </w:pPr>
    <w:r>
      <w:rPr>
        <w:rFonts w:cstheme="minorHAnsi"/>
        <w:szCs w:val="16"/>
      </w:rPr>
      <w:t>©</w:t>
    </w:r>
    <w:r>
      <w:rPr>
        <w:szCs w:val="16"/>
      </w:rPr>
      <w:t xml:space="preserve"> </w:t>
    </w:r>
    <w:proofErr w:type="gramStart"/>
    <w:r>
      <w:rPr>
        <w:szCs w:val="16"/>
      </w:rPr>
      <w:t>Finastra  |</w:t>
    </w:r>
    <w:proofErr w:type="gramEnd"/>
    <w:r>
      <w:rPr>
        <w:szCs w:val="16"/>
      </w:rPr>
      <w:t xml:space="preserve">  </w:t>
    </w:r>
    <w:r>
      <w:rPr>
        <w:szCs w:val="16"/>
      </w:rPr>
      <w:fldChar w:fldCharType="begin"/>
    </w:r>
    <w:r>
      <w:rPr>
        <w:szCs w:val="16"/>
      </w:rPr>
      <w:instrText xml:space="preserve"> DATE \@ "dd MMMM yyyy" </w:instrText>
    </w:r>
    <w:r>
      <w:rPr>
        <w:szCs w:val="16"/>
      </w:rPr>
      <w:fldChar w:fldCharType="separate"/>
    </w:r>
    <w:r w:rsidR="00E6092B">
      <w:rPr>
        <w:noProof/>
        <w:szCs w:val="16"/>
      </w:rPr>
      <w:t>18 July 2021</w:t>
    </w:r>
    <w:r>
      <w:rPr>
        <w:szCs w:val="16"/>
      </w:rPr>
      <w:fldChar w:fldCharType="end"/>
    </w:r>
    <w:r>
      <w:rPr>
        <w:szCs w:val="16"/>
      </w:rPr>
      <w:t xml:space="preserve">  |  Title Introduction to Foreign Exchange</w:t>
    </w:r>
    <w:r>
      <w:rPr>
        <w:szCs w:val="16"/>
      </w:rPr>
      <w:tab/>
    </w:r>
    <w:r>
      <w:rPr>
        <w:szCs w:val="16"/>
      </w:rPr>
      <w:tab/>
    </w:r>
    <w:sdt>
      <w:sdtPr>
        <w:id w:val="703997844"/>
      </w:sdtPr>
      <w:sdtEndPr>
        <w:rPr>
          <w:szCs w:val="16"/>
        </w:rPr>
      </w:sdtEndPr>
      <w:sdtContent>
        <w:r>
          <w:rPr>
            <w:szCs w:val="16"/>
          </w:rPr>
          <w:fldChar w:fldCharType="begin"/>
        </w:r>
        <w:r>
          <w:rPr>
            <w:szCs w:val="16"/>
          </w:rPr>
          <w:instrText xml:space="preserve"> PAGE   \* MERGEFORMAT </w:instrText>
        </w:r>
        <w:r>
          <w:rPr>
            <w:szCs w:val="16"/>
          </w:rPr>
          <w:fldChar w:fldCharType="separate"/>
        </w:r>
        <w:r>
          <w:rPr>
            <w:szCs w:val="16"/>
          </w:rPr>
          <w:t>0</w:t>
        </w:r>
        <w:r>
          <w:rPr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9DBB" w14:textId="77777777" w:rsidR="002D6DFD" w:rsidRDefault="002D6DFD">
      <w:pPr>
        <w:spacing w:after="0"/>
      </w:pPr>
      <w:r>
        <w:separator/>
      </w:r>
    </w:p>
  </w:footnote>
  <w:footnote w:type="continuationSeparator" w:id="0">
    <w:p w14:paraId="4A7E75D3" w14:textId="77777777" w:rsidR="002D6DFD" w:rsidRDefault="002D6DF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4B84" w14:textId="77777777" w:rsidR="003A04CF" w:rsidRDefault="006A3B00">
    <w:pPr>
      <w:pStyle w:val="Header"/>
    </w:pPr>
    <w:r>
      <w:rPr>
        <w:noProof/>
        <w:lang w:val="en-IN" w:eastAsia="en-IN" w:bidi="hi-IN"/>
      </w:rPr>
      <w:drawing>
        <wp:anchor distT="0" distB="0" distL="114300" distR="114300" simplePos="0" relativeHeight="251657216" behindDoc="0" locked="0" layoutInCell="1" allowOverlap="1" wp14:anchorId="1E1818A8" wp14:editId="1D76B50F">
          <wp:simplePos x="0" y="0"/>
          <wp:positionH relativeFrom="page">
            <wp:posOffset>723900</wp:posOffset>
          </wp:positionH>
          <wp:positionV relativeFrom="page">
            <wp:posOffset>534035</wp:posOffset>
          </wp:positionV>
          <wp:extent cx="1396365" cy="685165"/>
          <wp:effectExtent l="0" t="0" r="0" b="63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6365" cy="685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hi-IN"/>
      </w:rPr>
      <w:drawing>
        <wp:anchor distT="0" distB="0" distL="114300" distR="114300" simplePos="0" relativeHeight="251658240" behindDoc="0" locked="0" layoutInCell="1" allowOverlap="1" wp14:anchorId="6E0CB39F" wp14:editId="7853DD49">
          <wp:simplePos x="0" y="0"/>
          <wp:positionH relativeFrom="page">
            <wp:posOffset>720725</wp:posOffset>
          </wp:positionH>
          <wp:positionV relativeFrom="page">
            <wp:align>bottom</wp:align>
          </wp:positionV>
          <wp:extent cx="6839585" cy="1069149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9585" cy="1069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7D149"/>
    <w:multiLevelType w:val="singleLevel"/>
    <w:tmpl w:val="DCF7D149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034293E0"/>
    <w:multiLevelType w:val="singleLevel"/>
    <w:tmpl w:val="034293E0"/>
    <w:lvl w:ilvl="0">
      <w:start w:val="1"/>
      <w:numFmt w:val="lowerRoman"/>
      <w:suff w:val="space"/>
      <w:lvlText w:val="%1."/>
      <w:lvlJc w:val="left"/>
    </w:lvl>
  </w:abstractNum>
  <w:abstractNum w:abstractNumId="2" w15:restartNumberingAfterBreak="0">
    <w:nsid w:val="03AC1202"/>
    <w:multiLevelType w:val="multilevel"/>
    <w:tmpl w:val="03AC1202"/>
    <w:lvl w:ilvl="0">
      <w:start w:val="1"/>
      <w:numFmt w:val="decimal"/>
      <w:pStyle w:val="LessonIndent2X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 w15:restartNumberingAfterBreak="0">
    <w:nsid w:val="05C9184A"/>
    <w:multiLevelType w:val="singleLevel"/>
    <w:tmpl w:val="05C9184A"/>
    <w:lvl w:ilvl="0">
      <w:start w:val="1"/>
      <w:numFmt w:val="decimal"/>
      <w:pStyle w:val="bullets"/>
      <w:lvlText w:val="%1."/>
      <w:lvlJc w:val="left"/>
      <w:pPr>
        <w:tabs>
          <w:tab w:val="left" w:pos="720"/>
        </w:tabs>
        <w:ind w:left="360" w:hanging="360"/>
      </w:pPr>
    </w:lvl>
  </w:abstractNum>
  <w:abstractNum w:abstractNumId="4" w15:restartNumberingAfterBreak="0">
    <w:nsid w:val="08CB0BC7"/>
    <w:multiLevelType w:val="hybridMultilevel"/>
    <w:tmpl w:val="188617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BC0FC5"/>
    <w:multiLevelType w:val="multilevel"/>
    <w:tmpl w:val="0ABC0FC5"/>
    <w:lvl w:ilvl="0">
      <w:start w:val="1"/>
      <w:numFmt w:val="decimal"/>
      <w:pStyle w:val="NumberedHeadingStyleA1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HeadingStyleA2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NumberedHeadingStyleA3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umberedHeadingStyleA4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>
      <w:start w:val="1"/>
      <w:numFmt w:val="decimal"/>
      <w:pStyle w:val="NumberedHeadingStyleA5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pStyle w:val="NumberedHeadingStyleA6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NumberedHeadingStyleA7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>
      <w:start w:val="1"/>
      <w:numFmt w:val="decimal"/>
      <w:pStyle w:val="NumberedHeadingStyleA8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>
      <w:start w:val="1"/>
      <w:numFmt w:val="decimal"/>
      <w:pStyle w:val="NumberedHeadingStyleA9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0D14709F"/>
    <w:multiLevelType w:val="multilevel"/>
    <w:tmpl w:val="0D14709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55740C"/>
    <w:multiLevelType w:val="multilevel"/>
    <w:tmpl w:val="0F55740C"/>
    <w:lvl w:ilvl="0">
      <w:start w:val="1"/>
      <w:numFmt w:val="decimal"/>
      <w:pStyle w:val="Numberedlist1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8" w15:restartNumberingAfterBreak="0">
    <w:nsid w:val="10AF476E"/>
    <w:multiLevelType w:val="multilevel"/>
    <w:tmpl w:val="10AF476E"/>
    <w:lvl w:ilvl="0">
      <w:start w:val="1"/>
      <w:numFmt w:val="bullet"/>
      <w:pStyle w:val="LessonInden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22F3B0C"/>
    <w:multiLevelType w:val="multilevel"/>
    <w:tmpl w:val="122F3B0C"/>
    <w:lvl w:ilvl="0">
      <w:start w:val="1"/>
      <w:numFmt w:val="upperRoman"/>
      <w:pStyle w:val="ListNumber"/>
      <w:lvlText w:val="Article %1."/>
      <w:lvlJc w:val="left"/>
      <w:pPr>
        <w:tabs>
          <w:tab w:val="left" w:pos="1800"/>
        </w:tabs>
        <w:ind w:left="0" w:firstLine="0"/>
      </w:pPr>
      <w:rPr>
        <w:rFonts w:hint="default"/>
      </w:rPr>
    </w:lvl>
    <w:lvl w:ilvl="1">
      <w:start w:val="1"/>
      <w:numFmt w:val="decimalZero"/>
      <w:isLgl/>
      <w:lvlText w:val="Section %1.%2"/>
      <w:lvlJc w:val="left"/>
      <w:pPr>
        <w:tabs>
          <w:tab w:val="left" w:pos="1800"/>
        </w:tabs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  <w:rPr>
        <w:rFonts w:hint="default"/>
      </w:rPr>
    </w:lvl>
  </w:abstractNum>
  <w:abstractNum w:abstractNumId="10" w15:restartNumberingAfterBreak="0">
    <w:nsid w:val="1AF6013F"/>
    <w:multiLevelType w:val="multilevel"/>
    <w:tmpl w:val="1AF6013F"/>
    <w:lvl w:ilvl="0">
      <w:start w:val="1"/>
      <w:numFmt w:val="lowerLetter"/>
      <w:pStyle w:val="Bulletindenta"/>
      <w:lvlText w:val="%1"/>
      <w:lvlJc w:val="left"/>
      <w:pPr>
        <w:tabs>
          <w:tab w:val="left" w:pos="1134"/>
        </w:tabs>
        <w:ind w:left="1134" w:hanging="397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261478FC"/>
    <w:multiLevelType w:val="hybridMultilevel"/>
    <w:tmpl w:val="49941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65575"/>
    <w:multiLevelType w:val="multilevel"/>
    <w:tmpl w:val="32E65575"/>
    <w:lvl w:ilvl="0">
      <w:start w:val="1"/>
      <w:numFmt w:val="decimal"/>
      <w:pStyle w:val="NumberBullet2"/>
      <w:lvlText w:val="%1"/>
      <w:lvlJc w:val="left"/>
      <w:pPr>
        <w:tabs>
          <w:tab w:val="left" w:pos="360"/>
        </w:tabs>
        <w:ind w:left="357" w:hanging="357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 w15:restartNumberingAfterBreak="0">
    <w:nsid w:val="3746462F"/>
    <w:multiLevelType w:val="multilevel"/>
    <w:tmpl w:val="3746462F"/>
    <w:lvl w:ilvl="0">
      <w:start w:val="1"/>
      <w:numFmt w:val="decimal"/>
      <w:pStyle w:val="NumberedHeadingStyleB1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lowerLetter"/>
      <w:pStyle w:val="NumberedHeadingStyleB2"/>
      <w:lvlText w:val="%2)"/>
      <w:lvlJc w:val="left"/>
      <w:pPr>
        <w:tabs>
          <w:tab w:val="left" w:pos="360"/>
        </w:tabs>
        <w:ind w:left="360" w:hanging="360"/>
      </w:pPr>
    </w:lvl>
    <w:lvl w:ilvl="2">
      <w:start w:val="1"/>
      <w:numFmt w:val="lowerRoman"/>
      <w:pStyle w:val="NumberedHeadingStyleB3"/>
      <w:lvlText w:val="%3)"/>
      <w:lvlJc w:val="left"/>
      <w:pPr>
        <w:tabs>
          <w:tab w:val="left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left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left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left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left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left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left" w:pos="3240"/>
        </w:tabs>
        <w:ind w:left="3240" w:hanging="360"/>
      </w:pPr>
    </w:lvl>
  </w:abstractNum>
  <w:abstractNum w:abstractNumId="14" w15:restartNumberingAfterBreak="0">
    <w:nsid w:val="385D00B6"/>
    <w:multiLevelType w:val="hybridMultilevel"/>
    <w:tmpl w:val="A808D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52EDE"/>
    <w:multiLevelType w:val="singleLevel"/>
    <w:tmpl w:val="3E452EDE"/>
    <w:lvl w:ilvl="0">
      <w:start w:val="1"/>
      <w:numFmt w:val="bullet"/>
      <w:pStyle w:val="Bulletwithtex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6" w15:restartNumberingAfterBreak="0">
    <w:nsid w:val="3F432DD4"/>
    <w:multiLevelType w:val="multilevel"/>
    <w:tmpl w:val="3F432DD4"/>
    <w:lvl w:ilvl="0">
      <w:start w:val="1"/>
      <w:numFmt w:val="decimal"/>
      <w:pStyle w:val="Figure"/>
      <w:lvlText w:val="Figure %1"/>
      <w:lvlJc w:val="left"/>
      <w:pPr>
        <w:tabs>
          <w:tab w:val="left" w:pos="1701"/>
        </w:tabs>
        <w:ind w:left="1701" w:hanging="425"/>
      </w:pPr>
      <w:rPr>
        <w:rFonts w:ascii="Arial" w:hAnsi="Arial" w:hint="default"/>
        <w:b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 w15:restartNumberingAfterBreak="0">
    <w:nsid w:val="3FE97F41"/>
    <w:multiLevelType w:val="multilevel"/>
    <w:tmpl w:val="3FE97F41"/>
    <w:lvl w:ilvl="0">
      <w:start w:val="1"/>
      <w:numFmt w:val="decimal"/>
      <w:pStyle w:val="AppendixHeading1"/>
      <w:suff w:val="space"/>
      <w:lvlText w:val="Appendix %1"/>
      <w:lvlJc w:val="left"/>
      <w:pPr>
        <w:ind w:left="0" w:firstLine="0"/>
      </w:pPr>
      <w:rPr>
        <w:rFonts w:ascii="Arial" w:hAnsi="Arial" w:hint="default"/>
        <w:b w:val="0"/>
        <w:i w:val="0"/>
        <w:color w:val="FF9100"/>
        <w:sz w:val="28"/>
      </w:rPr>
    </w:lvl>
    <w:lvl w:ilvl="1">
      <w:start w:val="1"/>
      <w:numFmt w:val="decimal"/>
      <w:pStyle w:val="AppendixHeading2"/>
      <w:lvlText w:val="%1.%2"/>
      <w:lvlJc w:val="left"/>
      <w:pPr>
        <w:tabs>
          <w:tab w:val="left" w:pos="680"/>
        </w:tabs>
        <w:ind w:left="680" w:hanging="68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</w:abstractNum>
  <w:abstractNum w:abstractNumId="18" w15:restartNumberingAfterBreak="0">
    <w:nsid w:val="406D49EE"/>
    <w:multiLevelType w:val="multilevel"/>
    <w:tmpl w:val="406D49EE"/>
    <w:lvl w:ilvl="0">
      <w:start w:val="1"/>
      <w:numFmt w:val="bullet"/>
      <w:pStyle w:val="List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color w:val="5C7F92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D0AA7"/>
    <w:multiLevelType w:val="multilevel"/>
    <w:tmpl w:val="40ED0AA7"/>
    <w:lvl w:ilvl="0">
      <w:start w:val="1"/>
      <w:numFmt w:val="bullet"/>
      <w:pStyle w:val="Finastra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5B29018"/>
    <w:multiLevelType w:val="singleLevel"/>
    <w:tmpl w:val="45B29018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47706642"/>
    <w:multiLevelType w:val="multilevel"/>
    <w:tmpl w:val="47706642"/>
    <w:lvl w:ilvl="0">
      <w:start w:val="1"/>
      <w:numFmt w:val="bullet"/>
      <w:pStyle w:val="BodyBullets1PMODoc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left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left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left" w:pos="6120"/>
        </w:tabs>
        <w:ind w:left="6120" w:hanging="180"/>
      </w:pPr>
    </w:lvl>
  </w:abstractNum>
  <w:abstractNum w:abstractNumId="22" w15:restartNumberingAfterBreak="0">
    <w:nsid w:val="49894061"/>
    <w:multiLevelType w:val="multilevel"/>
    <w:tmpl w:val="49894061"/>
    <w:lvl w:ilvl="0">
      <w:start w:val="1"/>
      <w:numFmt w:val="decimal"/>
      <w:pStyle w:val="List2"/>
      <w:lvlText w:val="%1."/>
      <w:lvlJc w:val="right"/>
      <w:pPr>
        <w:tabs>
          <w:tab w:val="left" w:pos="360"/>
        </w:tabs>
        <w:ind w:left="360" w:hanging="72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9AB717D"/>
    <w:multiLevelType w:val="singleLevel"/>
    <w:tmpl w:val="49AB717D"/>
    <w:lvl w:ilvl="0">
      <w:start w:val="1"/>
      <w:numFmt w:val="bullet"/>
      <w:pStyle w:val="BulletLevel1"/>
      <w:lvlText w:val=""/>
      <w:lvlJc w:val="left"/>
      <w:pPr>
        <w:tabs>
          <w:tab w:val="left" w:pos="1267"/>
        </w:tabs>
        <w:ind w:left="1224" w:hanging="317"/>
      </w:pPr>
      <w:rPr>
        <w:rFonts w:ascii="Symbol" w:hAnsi="Symbol" w:hint="default"/>
        <w:color w:val="000000"/>
      </w:rPr>
    </w:lvl>
  </w:abstractNum>
  <w:abstractNum w:abstractNumId="24" w15:restartNumberingAfterBreak="0">
    <w:nsid w:val="4A2D69D0"/>
    <w:multiLevelType w:val="multilevel"/>
    <w:tmpl w:val="4A2D69D0"/>
    <w:lvl w:ilvl="0">
      <w:start w:val="1"/>
      <w:numFmt w:val="decimal"/>
      <w:pStyle w:val="numbers"/>
      <w:lvlText w:val="%1."/>
      <w:lvlJc w:val="right"/>
      <w:pPr>
        <w:tabs>
          <w:tab w:val="left" w:pos="360"/>
        </w:tabs>
        <w:ind w:left="360" w:hanging="72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A8E132F"/>
    <w:multiLevelType w:val="singleLevel"/>
    <w:tmpl w:val="4A8E132F"/>
    <w:lvl w:ilvl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26" w15:restartNumberingAfterBreak="0">
    <w:nsid w:val="548D746D"/>
    <w:multiLevelType w:val="singleLevel"/>
    <w:tmpl w:val="548D746D"/>
    <w:lvl w:ilvl="0">
      <w:start w:val="1"/>
      <w:numFmt w:val="bullet"/>
      <w:pStyle w:val="Reuters-Mainbodybullets"/>
      <w:lvlText w:val="•"/>
      <w:lvlJc w:val="left"/>
      <w:pPr>
        <w:tabs>
          <w:tab w:val="left" w:pos="360"/>
        </w:tabs>
        <w:ind w:left="170" w:hanging="170"/>
      </w:pPr>
      <w:rPr>
        <w:rFonts w:ascii="Book Antiqua" w:hAnsi="Book Antiqua" w:hint="default"/>
        <w:position w:val="-2"/>
        <w:sz w:val="20"/>
      </w:rPr>
    </w:lvl>
  </w:abstractNum>
  <w:abstractNum w:abstractNumId="27" w15:restartNumberingAfterBreak="0">
    <w:nsid w:val="550F630E"/>
    <w:multiLevelType w:val="multilevel"/>
    <w:tmpl w:val="550F630E"/>
    <w:lvl w:ilvl="0">
      <w:start w:val="1"/>
      <w:numFmt w:val="decimal"/>
      <w:pStyle w:val="TitleCen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82F4130"/>
    <w:multiLevelType w:val="singleLevel"/>
    <w:tmpl w:val="582F4130"/>
    <w:lvl w:ilvl="0">
      <w:start w:val="1"/>
      <w:numFmt w:val="bullet"/>
      <w:pStyle w:val="Bulletwithtext1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9" w15:restartNumberingAfterBreak="0">
    <w:nsid w:val="598930F8"/>
    <w:multiLevelType w:val="multilevel"/>
    <w:tmpl w:val="598930F8"/>
    <w:lvl w:ilvl="0">
      <w:start w:val="1"/>
      <w:numFmt w:val="lowerLetter"/>
      <w:pStyle w:val="Bulleta"/>
      <w:lvlText w:val="%1)"/>
      <w:lvlJc w:val="left"/>
      <w:pPr>
        <w:tabs>
          <w:tab w:val="left" w:pos="717"/>
        </w:tabs>
        <w:ind w:left="717" w:hanging="360"/>
      </w:pPr>
      <w:rPr>
        <w:rFonts w:hint="default"/>
      </w:rPr>
    </w:lvl>
    <w:lvl w:ilvl="1">
      <w:start w:val="1"/>
      <w:numFmt w:val="bullet"/>
      <w:pStyle w:val="Numberedlist22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Numberedlist23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Numberedlist24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032574"/>
    <w:multiLevelType w:val="multilevel"/>
    <w:tmpl w:val="60032574"/>
    <w:lvl w:ilvl="0">
      <w:start w:val="1"/>
      <w:numFmt w:val="decimal"/>
      <w:pStyle w:val="LessonIndentedBullet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3075CD5"/>
    <w:multiLevelType w:val="singleLevel"/>
    <w:tmpl w:val="63075CD5"/>
    <w:lvl w:ilvl="0">
      <w:start w:val="1"/>
      <w:numFmt w:val="bullet"/>
      <w:pStyle w:val="Bulletwithtext4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32" w15:restartNumberingAfterBreak="0">
    <w:nsid w:val="63BF5988"/>
    <w:multiLevelType w:val="singleLevel"/>
    <w:tmpl w:val="63BF5988"/>
    <w:lvl w:ilvl="0">
      <w:start w:val="1"/>
      <w:numFmt w:val="bullet"/>
      <w:pStyle w:val="BulletIndent"/>
      <w:lvlText w:val="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33" w15:restartNumberingAfterBreak="0">
    <w:nsid w:val="63D93A65"/>
    <w:multiLevelType w:val="hybridMultilevel"/>
    <w:tmpl w:val="D48CAD6C"/>
    <w:lvl w:ilvl="0" w:tplc="FC223D3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F3A97"/>
    <w:multiLevelType w:val="multilevel"/>
    <w:tmpl w:val="647F3A97"/>
    <w:lvl w:ilvl="0">
      <w:start w:val="1"/>
      <w:numFmt w:val="none"/>
      <w:pStyle w:val="Requirement"/>
      <w:lvlText w:val="%1Requirement"/>
      <w:lvlJc w:val="left"/>
      <w:pPr>
        <w:tabs>
          <w:tab w:val="left" w:pos="1276"/>
        </w:tabs>
        <w:ind w:left="1276" w:hanging="1276"/>
      </w:pPr>
      <w:rPr>
        <w:rFonts w:ascii="Arial Narrow" w:hAnsi="Arial Narrow" w:hint="default"/>
        <w:b/>
        <w:i w:val="0"/>
        <w:color w:val="666666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5" w15:restartNumberingAfterBreak="0">
    <w:nsid w:val="67A871CA"/>
    <w:multiLevelType w:val="multilevel"/>
    <w:tmpl w:val="67A871CA"/>
    <w:lvl w:ilvl="0">
      <w:start w:val="1"/>
      <w:numFmt w:val="upperLetter"/>
      <w:pStyle w:val="Appendices"/>
      <w:lvlText w:val="%1."/>
      <w:lvlJc w:val="left"/>
      <w:pPr>
        <w:tabs>
          <w:tab w:val="left" w:pos="360"/>
        </w:tabs>
        <w:ind w:left="244" w:hanging="244"/>
      </w:pPr>
      <w:rPr>
        <w:rFonts w:hint="default"/>
      </w:rPr>
    </w:lvl>
    <w:lvl w:ilvl="1">
      <w:start w:val="1"/>
      <w:numFmt w:val="lowerLetter"/>
      <w:pStyle w:val="Numberedlist32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pStyle w:val="Numberedlist33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6" w15:restartNumberingAfterBreak="0">
    <w:nsid w:val="67DE6F90"/>
    <w:multiLevelType w:val="singleLevel"/>
    <w:tmpl w:val="67DE6F90"/>
    <w:lvl w:ilvl="0">
      <w:start w:val="1"/>
      <w:numFmt w:val="bullet"/>
      <w:pStyle w:val="Bulletwithtext3"/>
      <w:lvlText w:val="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37" w15:restartNumberingAfterBreak="0">
    <w:nsid w:val="69047C86"/>
    <w:multiLevelType w:val="multilevel"/>
    <w:tmpl w:val="69047C86"/>
    <w:lvl w:ilvl="0">
      <w:start w:val="1"/>
      <w:numFmt w:val="bullet"/>
      <w:pStyle w:val="FinastraTextBodyBulletPointLv3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AA3EA1F"/>
    <w:multiLevelType w:val="singleLevel"/>
    <w:tmpl w:val="6AA3EA1F"/>
    <w:lvl w:ilvl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39" w15:restartNumberingAfterBreak="0">
    <w:nsid w:val="6B8A6A5C"/>
    <w:multiLevelType w:val="multilevel"/>
    <w:tmpl w:val="6B8A6A5C"/>
    <w:lvl w:ilvl="0">
      <w:start w:val="1"/>
      <w:numFmt w:val="bullet"/>
      <w:pStyle w:val="LessonIndentedBulletChar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D4B238B"/>
    <w:multiLevelType w:val="singleLevel"/>
    <w:tmpl w:val="6D4B238B"/>
    <w:lvl w:ilvl="0">
      <w:start w:val="1"/>
      <w:numFmt w:val="bullet"/>
      <w:pStyle w:val="Bulletwithtext5"/>
      <w:lvlText w:val="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41" w15:restartNumberingAfterBreak="0">
    <w:nsid w:val="6EB61A46"/>
    <w:multiLevelType w:val="multilevel"/>
    <w:tmpl w:val="6EB61A46"/>
    <w:lvl w:ilvl="0">
      <w:start w:val="1"/>
      <w:numFmt w:val="bullet"/>
      <w:pStyle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A70B99"/>
    <w:multiLevelType w:val="singleLevel"/>
    <w:tmpl w:val="70A70B99"/>
    <w:lvl w:ilvl="0">
      <w:start w:val="1"/>
      <w:numFmt w:val="bullet"/>
      <w:pStyle w:val="FinastraTextBodyBulletPointLv2"/>
      <w:lvlText w:val="–"/>
      <w:lvlJc w:val="left"/>
      <w:pPr>
        <w:tabs>
          <w:tab w:val="left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43" w15:restartNumberingAfterBreak="0">
    <w:nsid w:val="70BC217F"/>
    <w:multiLevelType w:val="multilevel"/>
    <w:tmpl w:val="70BC217F"/>
    <w:lvl w:ilvl="0">
      <w:start w:val="1"/>
      <w:numFmt w:val="bullet"/>
      <w:pStyle w:val="LessonBulletChar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1547D23"/>
    <w:multiLevelType w:val="multilevel"/>
    <w:tmpl w:val="71547D23"/>
    <w:lvl w:ilvl="0">
      <w:start w:val="1"/>
      <w:numFmt w:val="bullet"/>
      <w:pStyle w:val="Bullet2"/>
      <w:lvlText w:val="-"/>
      <w:lvlJc w:val="left"/>
      <w:pPr>
        <w:tabs>
          <w:tab w:val="left" w:pos="927"/>
        </w:tabs>
        <w:ind w:left="907" w:hanging="34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366073"/>
    <w:multiLevelType w:val="hybridMultilevel"/>
    <w:tmpl w:val="E2464210"/>
    <w:lvl w:ilvl="0" w:tplc="4009000F">
      <w:start w:val="1"/>
      <w:numFmt w:val="decimal"/>
      <w:lvlText w:val="%1."/>
      <w:lvlJc w:val="left"/>
      <w:pPr>
        <w:ind w:left="1560" w:hanging="360"/>
      </w:p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6" w15:restartNumberingAfterBreak="0">
    <w:nsid w:val="7ADE5910"/>
    <w:multiLevelType w:val="multilevel"/>
    <w:tmpl w:val="7ADE5910"/>
    <w:lvl w:ilvl="0">
      <w:start w:val="1"/>
      <w:numFmt w:val="none"/>
      <w:pStyle w:val="Warning"/>
      <w:lvlText w:val="%1Warning"/>
      <w:lvlJc w:val="left"/>
      <w:pPr>
        <w:tabs>
          <w:tab w:val="left" w:pos="1021"/>
        </w:tabs>
        <w:ind w:left="1021" w:hanging="1021"/>
      </w:pPr>
      <w:rPr>
        <w:rFonts w:ascii="Arial" w:hAnsi="Arial" w:hint="default"/>
        <w:b/>
        <w:i w:val="0"/>
        <w:color w:val="FF0000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7" w15:restartNumberingAfterBreak="0">
    <w:nsid w:val="7F9F55DF"/>
    <w:multiLevelType w:val="multilevel"/>
    <w:tmpl w:val="7F9F55DF"/>
    <w:lvl w:ilvl="0">
      <w:start w:val="1"/>
      <w:numFmt w:val="bullet"/>
      <w:pStyle w:val="LessonIndentedBullet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FE714AF"/>
    <w:multiLevelType w:val="multilevel"/>
    <w:tmpl w:val="7FE714AF"/>
    <w:lvl w:ilvl="0">
      <w:start w:val="1"/>
      <w:numFmt w:val="decimal"/>
      <w:pStyle w:val="Style1"/>
      <w:lvlText w:val="%1"/>
      <w:lvlJc w:val="left"/>
      <w:pPr>
        <w:tabs>
          <w:tab w:val="left" w:pos="1713"/>
        </w:tabs>
        <w:ind w:left="1713" w:hanging="360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left" w:pos="2436"/>
        </w:tabs>
        <w:ind w:left="2436" w:hanging="360"/>
      </w:pPr>
    </w:lvl>
    <w:lvl w:ilvl="2">
      <w:start w:val="1"/>
      <w:numFmt w:val="lowerRoman"/>
      <w:lvlText w:val="%3."/>
      <w:lvlJc w:val="right"/>
      <w:pPr>
        <w:tabs>
          <w:tab w:val="left" w:pos="3156"/>
        </w:tabs>
        <w:ind w:left="3156" w:hanging="180"/>
      </w:pPr>
    </w:lvl>
    <w:lvl w:ilvl="3">
      <w:start w:val="1"/>
      <w:numFmt w:val="decimal"/>
      <w:lvlText w:val="%4."/>
      <w:lvlJc w:val="left"/>
      <w:pPr>
        <w:tabs>
          <w:tab w:val="left" w:pos="3876"/>
        </w:tabs>
        <w:ind w:left="3876" w:hanging="360"/>
      </w:pPr>
    </w:lvl>
    <w:lvl w:ilvl="4">
      <w:start w:val="1"/>
      <w:numFmt w:val="lowerLetter"/>
      <w:lvlText w:val="%5."/>
      <w:lvlJc w:val="left"/>
      <w:pPr>
        <w:tabs>
          <w:tab w:val="left" w:pos="4596"/>
        </w:tabs>
        <w:ind w:left="4596" w:hanging="360"/>
      </w:pPr>
    </w:lvl>
    <w:lvl w:ilvl="5">
      <w:start w:val="1"/>
      <w:numFmt w:val="lowerRoman"/>
      <w:lvlText w:val="%6."/>
      <w:lvlJc w:val="right"/>
      <w:pPr>
        <w:tabs>
          <w:tab w:val="left" w:pos="5316"/>
        </w:tabs>
        <w:ind w:left="5316" w:hanging="180"/>
      </w:pPr>
    </w:lvl>
    <w:lvl w:ilvl="6">
      <w:start w:val="1"/>
      <w:numFmt w:val="decimal"/>
      <w:lvlText w:val="%7."/>
      <w:lvlJc w:val="left"/>
      <w:pPr>
        <w:tabs>
          <w:tab w:val="left" w:pos="6036"/>
        </w:tabs>
        <w:ind w:left="6036" w:hanging="360"/>
      </w:pPr>
    </w:lvl>
    <w:lvl w:ilvl="7">
      <w:start w:val="1"/>
      <w:numFmt w:val="lowerLetter"/>
      <w:lvlText w:val="%8."/>
      <w:lvlJc w:val="left"/>
      <w:pPr>
        <w:tabs>
          <w:tab w:val="left" w:pos="6756"/>
        </w:tabs>
        <w:ind w:left="6756" w:hanging="360"/>
      </w:pPr>
    </w:lvl>
    <w:lvl w:ilvl="8">
      <w:start w:val="1"/>
      <w:numFmt w:val="lowerRoman"/>
      <w:lvlText w:val="%9."/>
      <w:lvlJc w:val="right"/>
      <w:pPr>
        <w:tabs>
          <w:tab w:val="left" w:pos="7476"/>
        </w:tabs>
        <w:ind w:left="7476" w:hanging="180"/>
      </w:pPr>
    </w:lvl>
  </w:abstractNum>
  <w:num w:numId="1">
    <w:abstractNumId w:val="6"/>
  </w:num>
  <w:num w:numId="2">
    <w:abstractNumId w:val="22"/>
  </w:num>
  <w:num w:numId="3">
    <w:abstractNumId w:val="18"/>
  </w:num>
  <w:num w:numId="4">
    <w:abstractNumId w:val="9"/>
  </w:num>
  <w:num w:numId="5">
    <w:abstractNumId w:val="42"/>
  </w:num>
  <w:num w:numId="6">
    <w:abstractNumId w:val="37"/>
  </w:num>
  <w:num w:numId="7">
    <w:abstractNumId w:val="19"/>
  </w:num>
  <w:num w:numId="8">
    <w:abstractNumId w:val="41"/>
  </w:num>
  <w:num w:numId="9">
    <w:abstractNumId w:val="29"/>
  </w:num>
  <w:num w:numId="10">
    <w:abstractNumId w:val="35"/>
  </w:num>
  <w:num w:numId="11">
    <w:abstractNumId w:val="44"/>
  </w:num>
  <w:num w:numId="12">
    <w:abstractNumId w:val="12"/>
  </w:num>
  <w:num w:numId="13">
    <w:abstractNumId w:val="10"/>
  </w:num>
  <w:num w:numId="14">
    <w:abstractNumId w:val="48"/>
  </w:num>
  <w:num w:numId="15">
    <w:abstractNumId w:val="32"/>
  </w:num>
  <w:num w:numId="16">
    <w:abstractNumId w:val="26"/>
  </w:num>
  <w:num w:numId="17">
    <w:abstractNumId w:val="28"/>
  </w:num>
  <w:num w:numId="18">
    <w:abstractNumId w:val="15"/>
  </w:num>
  <w:num w:numId="19">
    <w:abstractNumId w:val="36"/>
  </w:num>
  <w:num w:numId="20">
    <w:abstractNumId w:val="7"/>
  </w:num>
  <w:num w:numId="21">
    <w:abstractNumId w:val="31"/>
  </w:num>
  <w:num w:numId="22">
    <w:abstractNumId w:val="27"/>
  </w:num>
  <w:num w:numId="23">
    <w:abstractNumId w:val="40"/>
  </w:num>
  <w:num w:numId="24">
    <w:abstractNumId w:val="23"/>
  </w:num>
  <w:num w:numId="25">
    <w:abstractNumId w:val="21"/>
  </w:num>
  <w:num w:numId="26">
    <w:abstractNumId w:val="13"/>
  </w:num>
  <w:num w:numId="27">
    <w:abstractNumId w:val="5"/>
  </w:num>
  <w:num w:numId="28">
    <w:abstractNumId w:val="34"/>
  </w:num>
  <w:num w:numId="29">
    <w:abstractNumId w:val="17"/>
  </w:num>
  <w:num w:numId="30">
    <w:abstractNumId w:val="16"/>
  </w:num>
  <w:num w:numId="31">
    <w:abstractNumId w:val="46"/>
  </w:num>
  <w:num w:numId="32">
    <w:abstractNumId w:val="43"/>
  </w:num>
  <w:num w:numId="33">
    <w:abstractNumId w:val="39"/>
  </w:num>
  <w:num w:numId="34">
    <w:abstractNumId w:val="8"/>
  </w:num>
  <w:num w:numId="35">
    <w:abstractNumId w:val="3"/>
  </w:num>
  <w:num w:numId="36">
    <w:abstractNumId w:val="2"/>
  </w:num>
  <w:num w:numId="37">
    <w:abstractNumId w:val="30"/>
  </w:num>
  <w:num w:numId="38">
    <w:abstractNumId w:val="47"/>
  </w:num>
  <w:num w:numId="39">
    <w:abstractNumId w:val="24"/>
  </w:num>
  <w:num w:numId="40">
    <w:abstractNumId w:val="20"/>
  </w:num>
  <w:num w:numId="41">
    <w:abstractNumId w:val="25"/>
  </w:num>
  <w:num w:numId="42">
    <w:abstractNumId w:val="38"/>
  </w:num>
  <w:num w:numId="43">
    <w:abstractNumId w:val="0"/>
  </w:num>
  <w:num w:numId="44">
    <w:abstractNumId w:val="1"/>
  </w:num>
  <w:num w:numId="45">
    <w:abstractNumId w:val="45"/>
  </w:num>
  <w:num w:numId="46">
    <w:abstractNumId w:val="11"/>
  </w:num>
  <w:num w:numId="47">
    <w:abstractNumId w:val="4"/>
  </w:num>
  <w:num w:numId="48">
    <w:abstractNumId w:val="33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426"/>
    <w:rsid w:val="0000131E"/>
    <w:rsid w:val="0000288D"/>
    <w:rsid w:val="00003854"/>
    <w:rsid w:val="00003AA4"/>
    <w:rsid w:val="000048F4"/>
    <w:rsid w:val="00005B81"/>
    <w:rsid w:val="00011A11"/>
    <w:rsid w:val="000122F4"/>
    <w:rsid w:val="00012A97"/>
    <w:rsid w:val="000132AA"/>
    <w:rsid w:val="000139B8"/>
    <w:rsid w:val="00013DDB"/>
    <w:rsid w:val="000140E8"/>
    <w:rsid w:val="0001571C"/>
    <w:rsid w:val="00017226"/>
    <w:rsid w:val="000175E2"/>
    <w:rsid w:val="00020AF0"/>
    <w:rsid w:val="00024260"/>
    <w:rsid w:val="00025BB6"/>
    <w:rsid w:val="0002794C"/>
    <w:rsid w:val="00030459"/>
    <w:rsid w:val="000321DF"/>
    <w:rsid w:val="00032728"/>
    <w:rsid w:val="00032FCA"/>
    <w:rsid w:val="00034BD0"/>
    <w:rsid w:val="000364E1"/>
    <w:rsid w:val="00037184"/>
    <w:rsid w:val="00037DC5"/>
    <w:rsid w:val="0004067D"/>
    <w:rsid w:val="0004080E"/>
    <w:rsid w:val="00040928"/>
    <w:rsid w:val="000414CC"/>
    <w:rsid w:val="000422A6"/>
    <w:rsid w:val="00042E1F"/>
    <w:rsid w:val="00043D76"/>
    <w:rsid w:val="000440A3"/>
    <w:rsid w:val="00044414"/>
    <w:rsid w:val="000445AF"/>
    <w:rsid w:val="0004726A"/>
    <w:rsid w:val="0004763E"/>
    <w:rsid w:val="00047EDD"/>
    <w:rsid w:val="0005123F"/>
    <w:rsid w:val="0005179D"/>
    <w:rsid w:val="00051F98"/>
    <w:rsid w:val="000541E5"/>
    <w:rsid w:val="00056737"/>
    <w:rsid w:val="0005680D"/>
    <w:rsid w:val="00062DB2"/>
    <w:rsid w:val="00063BB2"/>
    <w:rsid w:val="00065D4B"/>
    <w:rsid w:val="00066B1B"/>
    <w:rsid w:val="00067C1B"/>
    <w:rsid w:val="00070543"/>
    <w:rsid w:val="00072B39"/>
    <w:rsid w:val="000734C6"/>
    <w:rsid w:val="00074D72"/>
    <w:rsid w:val="00074F32"/>
    <w:rsid w:val="0007655D"/>
    <w:rsid w:val="00081DAE"/>
    <w:rsid w:val="00082ACD"/>
    <w:rsid w:val="0008366F"/>
    <w:rsid w:val="00083DC4"/>
    <w:rsid w:val="00090958"/>
    <w:rsid w:val="000926A8"/>
    <w:rsid w:val="00092A80"/>
    <w:rsid w:val="00092AE0"/>
    <w:rsid w:val="00093176"/>
    <w:rsid w:val="0009556A"/>
    <w:rsid w:val="0009741B"/>
    <w:rsid w:val="00097921"/>
    <w:rsid w:val="00097B3D"/>
    <w:rsid w:val="000A2961"/>
    <w:rsid w:val="000A2B94"/>
    <w:rsid w:val="000A39AD"/>
    <w:rsid w:val="000A4FDC"/>
    <w:rsid w:val="000A6379"/>
    <w:rsid w:val="000A653C"/>
    <w:rsid w:val="000A786D"/>
    <w:rsid w:val="000B3446"/>
    <w:rsid w:val="000B5C17"/>
    <w:rsid w:val="000B726C"/>
    <w:rsid w:val="000C12FB"/>
    <w:rsid w:val="000C16A3"/>
    <w:rsid w:val="000C1831"/>
    <w:rsid w:val="000C1A0F"/>
    <w:rsid w:val="000C560F"/>
    <w:rsid w:val="000C5A88"/>
    <w:rsid w:val="000C6857"/>
    <w:rsid w:val="000D10D6"/>
    <w:rsid w:val="000D111C"/>
    <w:rsid w:val="000D23D2"/>
    <w:rsid w:val="000D246E"/>
    <w:rsid w:val="000D29CE"/>
    <w:rsid w:val="000D2CF2"/>
    <w:rsid w:val="000D2F43"/>
    <w:rsid w:val="000D52BB"/>
    <w:rsid w:val="000D54E7"/>
    <w:rsid w:val="000D6F44"/>
    <w:rsid w:val="000D71D3"/>
    <w:rsid w:val="000E3872"/>
    <w:rsid w:val="000E4B93"/>
    <w:rsid w:val="000E4F3A"/>
    <w:rsid w:val="000E6705"/>
    <w:rsid w:val="000E6C35"/>
    <w:rsid w:val="000E7362"/>
    <w:rsid w:val="000E73DA"/>
    <w:rsid w:val="000E7893"/>
    <w:rsid w:val="000F0D0D"/>
    <w:rsid w:val="000F14FB"/>
    <w:rsid w:val="000F159A"/>
    <w:rsid w:val="000F22ED"/>
    <w:rsid w:val="000F2544"/>
    <w:rsid w:val="000F2F88"/>
    <w:rsid w:val="000F3A6D"/>
    <w:rsid w:val="000F3A6F"/>
    <w:rsid w:val="000F42FB"/>
    <w:rsid w:val="000F49D0"/>
    <w:rsid w:val="000F5EFD"/>
    <w:rsid w:val="000F605F"/>
    <w:rsid w:val="000F7296"/>
    <w:rsid w:val="0010017D"/>
    <w:rsid w:val="00100E1C"/>
    <w:rsid w:val="00101ABB"/>
    <w:rsid w:val="001021B6"/>
    <w:rsid w:val="00102E99"/>
    <w:rsid w:val="00103666"/>
    <w:rsid w:val="001039E7"/>
    <w:rsid w:val="00104243"/>
    <w:rsid w:val="0010499E"/>
    <w:rsid w:val="00105AEC"/>
    <w:rsid w:val="001073B5"/>
    <w:rsid w:val="0011158C"/>
    <w:rsid w:val="00111DFA"/>
    <w:rsid w:val="00113AC8"/>
    <w:rsid w:val="00114506"/>
    <w:rsid w:val="0011477C"/>
    <w:rsid w:val="001157A2"/>
    <w:rsid w:val="00116065"/>
    <w:rsid w:val="00116EEC"/>
    <w:rsid w:val="00120999"/>
    <w:rsid w:val="00120B54"/>
    <w:rsid w:val="00121A8F"/>
    <w:rsid w:val="00121F29"/>
    <w:rsid w:val="001238F2"/>
    <w:rsid w:val="0012495A"/>
    <w:rsid w:val="00126857"/>
    <w:rsid w:val="00126AD5"/>
    <w:rsid w:val="001278C1"/>
    <w:rsid w:val="00127B2E"/>
    <w:rsid w:val="00131754"/>
    <w:rsid w:val="00131A29"/>
    <w:rsid w:val="00132B77"/>
    <w:rsid w:val="001331D3"/>
    <w:rsid w:val="001331F2"/>
    <w:rsid w:val="00134C17"/>
    <w:rsid w:val="0013574E"/>
    <w:rsid w:val="001405CD"/>
    <w:rsid w:val="00140941"/>
    <w:rsid w:val="00140DAD"/>
    <w:rsid w:val="00141DF7"/>
    <w:rsid w:val="00144AD1"/>
    <w:rsid w:val="00145511"/>
    <w:rsid w:val="0014627B"/>
    <w:rsid w:val="001527C2"/>
    <w:rsid w:val="00152B0E"/>
    <w:rsid w:val="00153D9A"/>
    <w:rsid w:val="00156E06"/>
    <w:rsid w:val="00157F00"/>
    <w:rsid w:val="0016102F"/>
    <w:rsid w:val="00163138"/>
    <w:rsid w:val="001644C5"/>
    <w:rsid w:val="00164870"/>
    <w:rsid w:val="00164913"/>
    <w:rsid w:val="00164FEB"/>
    <w:rsid w:val="00165ED2"/>
    <w:rsid w:val="0016678B"/>
    <w:rsid w:val="00166BED"/>
    <w:rsid w:val="00167B1E"/>
    <w:rsid w:val="00170AA4"/>
    <w:rsid w:val="0017174D"/>
    <w:rsid w:val="00171EBE"/>
    <w:rsid w:val="001727B1"/>
    <w:rsid w:val="001729BC"/>
    <w:rsid w:val="001737C4"/>
    <w:rsid w:val="0017412E"/>
    <w:rsid w:val="00175066"/>
    <w:rsid w:val="00177C24"/>
    <w:rsid w:val="00181CBA"/>
    <w:rsid w:val="001823D2"/>
    <w:rsid w:val="001825C1"/>
    <w:rsid w:val="00182E82"/>
    <w:rsid w:val="00184E22"/>
    <w:rsid w:val="00186BE4"/>
    <w:rsid w:val="00186D23"/>
    <w:rsid w:val="001903EF"/>
    <w:rsid w:val="00190E3A"/>
    <w:rsid w:val="001921D8"/>
    <w:rsid w:val="00192E5C"/>
    <w:rsid w:val="00195AD0"/>
    <w:rsid w:val="001A03AE"/>
    <w:rsid w:val="001A2D93"/>
    <w:rsid w:val="001A32AF"/>
    <w:rsid w:val="001A431C"/>
    <w:rsid w:val="001A5BB8"/>
    <w:rsid w:val="001A72F9"/>
    <w:rsid w:val="001B000E"/>
    <w:rsid w:val="001B137E"/>
    <w:rsid w:val="001B1503"/>
    <w:rsid w:val="001B1C36"/>
    <w:rsid w:val="001B2777"/>
    <w:rsid w:val="001B33BE"/>
    <w:rsid w:val="001B36E9"/>
    <w:rsid w:val="001B3842"/>
    <w:rsid w:val="001B6DB6"/>
    <w:rsid w:val="001C377D"/>
    <w:rsid w:val="001C3780"/>
    <w:rsid w:val="001C3CA4"/>
    <w:rsid w:val="001C44E2"/>
    <w:rsid w:val="001C4918"/>
    <w:rsid w:val="001C4E7D"/>
    <w:rsid w:val="001C5C13"/>
    <w:rsid w:val="001C6A41"/>
    <w:rsid w:val="001C6ACE"/>
    <w:rsid w:val="001C6FC0"/>
    <w:rsid w:val="001C7027"/>
    <w:rsid w:val="001C7C28"/>
    <w:rsid w:val="001D1985"/>
    <w:rsid w:val="001D3125"/>
    <w:rsid w:val="001D37D8"/>
    <w:rsid w:val="001D4F37"/>
    <w:rsid w:val="001D6594"/>
    <w:rsid w:val="001D71A1"/>
    <w:rsid w:val="001D76ED"/>
    <w:rsid w:val="001D7723"/>
    <w:rsid w:val="001E0751"/>
    <w:rsid w:val="001E1C7C"/>
    <w:rsid w:val="001E280B"/>
    <w:rsid w:val="001E2ACE"/>
    <w:rsid w:val="001E4D83"/>
    <w:rsid w:val="001E4DD7"/>
    <w:rsid w:val="001E5247"/>
    <w:rsid w:val="001E536A"/>
    <w:rsid w:val="001E574A"/>
    <w:rsid w:val="001E6A2D"/>
    <w:rsid w:val="001F0546"/>
    <w:rsid w:val="001F0BD2"/>
    <w:rsid w:val="001F284C"/>
    <w:rsid w:val="001F31A8"/>
    <w:rsid w:val="001F3655"/>
    <w:rsid w:val="001F52C7"/>
    <w:rsid w:val="001F5989"/>
    <w:rsid w:val="0020457E"/>
    <w:rsid w:val="00205B73"/>
    <w:rsid w:val="002140C1"/>
    <w:rsid w:val="002145B0"/>
    <w:rsid w:val="00214D16"/>
    <w:rsid w:val="002161BE"/>
    <w:rsid w:val="00217069"/>
    <w:rsid w:val="0022021D"/>
    <w:rsid w:val="00220940"/>
    <w:rsid w:val="002210A5"/>
    <w:rsid w:val="00221F93"/>
    <w:rsid w:val="0022217D"/>
    <w:rsid w:val="002227B0"/>
    <w:rsid w:val="00222B12"/>
    <w:rsid w:val="00223BFE"/>
    <w:rsid w:val="00224389"/>
    <w:rsid w:val="002244BB"/>
    <w:rsid w:val="002249A0"/>
    <w:rsid w:val="00224BEA"/>
    <w:rsid w:val="002253C3"/>
    <w:rsid w:val="00225AF7"/>
    <w:rsid w:val="00227054"/>
    <w:rsid w:val="00227BE2"/>
    <w:rsid w:val="00231DFB"/>
    <w:rsid w:val="00232DF1"/>
    <w:rsid w:val="00233B41"/>
    <w:rsid w:val="00234594"/>
    <w:rsid w:val="002345AD"/>
    <w:rsid w:val="00234DAE"/>
    <w:rsid w:val="00234EB9"/>
    <w:rsid w:val="00235B92"/>
    <w:rsid w:val="002365B3"/>
    <w:rsid w:val="00240A12"/>
    <w:rsid w:val="00241CCA"/>
    <w:rsid w:val="0024309A"/>
    <w:rsid w:val="00246479"/>
    <w:rsid w:val="00246AFB"/>
    <w:rsid w:val="00247A8F"/>
    <w:rsid w:val="00251B17"/>
    <w:rsid w:val="00251CE7"/>
    <w:rsid w:val="00252C9A"/>
    <w:rsid w:val="00253B16"/>
    <w:rsid w:val="00255CC3"/>
    <w:rsid w:val="00260735"/>
    <w:rsid w:val="00260CDC"/>
    <w:rsid w:val="00260DCE"/>
    <w:rsid w:val="0026175B"/>
    <w:rsid w:val="002636BA"/>
    <w:rsid w:val="002646FA"/>
    <w:rsid w:val="002647F3"/>
    <w:rsid w:val="00265BB3"/>
    <w:rsid w:val="00270AFD"/>
    <w:rsid w:val="0027122C"/>
    <w:rsid w:val="00271564"/>
    <w:rsid w:val="00271E0F"/>
    <w:rsid w:val="00273970"/>
    <w:rsid w:val="00273B8E"/>
    <w:rsid w:val="002760C2"/>
    <w:rsid w:val="002763EB"/>
    <w:rsid w:val="002770ED"/>
    <w:rsid w:val="00277B03"/>
    <w:rsid w:val="00281D76"/>
    <w:rsid w:val="00282B6D"/>
    <w:rsid w:val="002835DF"/>
    <w:rsid w:val="0028449F"/>
    <w:rsid w:val="002849AA"/>
    <w:rsid w:val="0028501A"/>
    <w:rsid w:val="00286668"/>
    <w:rsid w:val="0029025C"/>
    <w:rsid w:val="00292BEA"/>
    <w:rsid w:val="00296E89"/>
    <w:rsid w:val="002971C9"/>
    <w:rsid w:val="00297981"/>
    <w:rsid w:val="00297C47"/>
    <w:rsid w:val="00297C8C"/>
    <w:rsid w:val="002A065D"/>
    <w:rsid w:val="002A1021"/>
    <w:rsid w:val="002A30B1"/>
    <w:rsid w:val="002A36B6"/>
    <w:rsid w:val="002A4103"/>
    <w:rsid w:val="002A52A6"/>
    <w:rsid w:val="002A5A36"/>
    <w:rsid w:val="002A61CC"/>
    <w:rsid w:val="002A69A8"/>
    <w:rsid w:val="002B0BF6"/>
    <w:rsid w:val="002B2F4F"/>
    <w:rsid w:val="002B4D42"/>
    <w:rsid w:val="002B4EB3"/>
    <w:rsid w:val="002B5181"/>
    <w:rsid w:val="002B660A"/>
    <w:rsid w:val="002B6A62"/>
    <w:rsid w:val="002B794A"/>
    <w:rsid w:val="002C148A"/>
    <w:rsid w:val="002C2BC0"/>
    <w:rsid w:val="002C2CD4"/>
    <w:rsid w:val="002C4B91"/>
    <w:rsid w:val="002C6D4E"/>
    <w:rsid w:val="002C6EF2"/>
    <w:rsid w:val="002C728E"/>
    <w:rsid w:val="002D148C"/>
    <w:rsid w:val="002D1557"/>
    <w:rsid w:val="002D17BF"/>
    <w:rsid w:val="002D18EA"/>
    <w:rsid w:val="002D19C0"/>
    <w:rsid w:val="002D245B"/>
    <w:rsid w:val="002D3AFD"/>
    <w:rsid w:val="002D5FC7"/>
    <w:rsid w:val="002D6172"/>
    <w:rsid w:val="002D6DFD"/>
    <w:rsid w:val="002D77A1"/>
    <w:rsid w:val="002E0D36"/>
    <w:rsid w:val="002F034D"/>
    <w:rsid w:val="002F050B"/>
    <w:rsid w:val="002F15DA"/>
    <w:rsid w:val="002F1C58"/>
    <w:rsid w:val="002F2838"/>
    <w:rsid w:val="002F58A5"/>
    <w:rsid w:val="002F59D5"/>
    <w:rsid w:val="002F5A9A"/>
    <w:rsid w:val="002F629B"/>
    <w:rsid w:val="002F7259"/>
    <w:rsid w:val="002F738B"/>
    <w:rsid w:val="002F7D30"/>
    <w:rsid w:val="00300238"/>
    <w:rsid w:val="00301B95"/>
    <w:rsid w:val="003025DE"/>
    <w:rsid w:val="00302B48"/>
    <w:rsid w:val="003033B9"/>
    <w:rsid w:val="00303464"/>
    <w:rsid w:val="00303473"/>
    <w:rsid w:val="003035FC"/>
    <w:rsid w:val="00304366"/>
    <w:rsid w:val="00304D0D"/>
    <w:rsid w:val="003057A5"/>
    <w:rsid w:val="00305A48"/>
    <w:rsid w:val="003062AE"/>
    <w:rsid w:val="003066BA"/>
    <w:rsid w:val="003124F4"/>
    <w:rsid w:val="003131BA"/>
    <w:rsid w:val="003136B7"/>
    <w:rsid w:val="00313CEC"/>
    <w:rsid w:val="00315428"/>
    <w:rsid w:val="00320C9C"/>
    <w:rsid w:val="00321578"/>
    <w:rsid w:val="00323D2F"/>
    <w:rsid w:val="00324CD3"/>
    <w:rsid w:val="00325152"/>
    <w:rsid w:val="00325599"/>
    <w:rsid w:val="00325B43"/>
    <w:rsid w:val="00325D5B"/>
    <w:rsid w:val="003270C1"/>
    <w:rsid w:val="00327300"/>
    <w:rsid w:val="00330B0A"/>
    <w:rsid w:val="00330D17"/>
    <w:rsid w:val="0033137E"/>
    <w:rsid w:val="003316EF"/>
    <w:rsid w:val="00331FAF"/>
    <w:rsid w:val="0033453B"/>
    <w:rsid w:val="00334642"/>
    <w:rsid w:val="00334F57"/>
    <w:rsid w:val="00335D5B"/>
    <w:rsid w:val="003364DE"/>
    <w:rsid w:val="00340426"/>
    <w:rsid w:val="003408A3"/>
    <w:rsid w:val="00340DD3"/>
    <w:rsid w:val="0034130B"/>
    <w:rsid w:val="00341C0B"/>
    <w:rsid w:val="00341C91"/>
    <w:rsid w:val="00342F22"/>
    <w:rsid w:val="003451AE"/>
    <w:rsid w:val="003467BA"/>
    <w:rsid w:val="00346DEF"/>
    <w:rsid w:val="00351763"/>
    <w:rsid w:val="00352DAD"/>
    <w:rsid w:val="00354A30"/>
    <w:rsid w:val="00354BBC"/>
    <w:rsid w:val="0035507E"/>
    <w:rsid w:val="00357E3F"/>
    <w:rsid w:val="00360E33"/>
    <w:rsid w:val="003612DC"/>
    <w:rsid w:val="003616BC"/>
    <w:rsid w:val="0036184C"/>
    <w:rsid w:val="00366DFF"/>
    <w:rsid w:val="00366F51"/>
    <w:rsid w:val="00366F7A"/>
    <w:rsid w:val="00370703"/>
    <w:rsid w:val="00371502"/>
    <w:rsid w:val="0037250B"/>
    <w:rsid w:val="00373B33"/>
    <w:rsid w:val="0037440B"/>
    <w:rsid w:val="00374468"/>
    <w:rsid w:val="0037493A"/>
    <w:rsid w:val="0037744B"/>
    <w:rsid w:val="003778C7"/>
    <w:rsid w:val="003829AB"/>
    <w:rsid w:val="00382AD7"/>
    <w:rsid w:val="00382CBE"/>
    <w:rsid w:val="00383260"/>
    <w:rsid w:val="003835DB"/>
    <w:rsid w:val="00383B73"/>
    <w:rsid w:val="00383CCB"/>
    <w:rsid w:val="003844C0"/>
    <w:rsid w:val="00390063"/>
    <w:rsid w:val="0039083D"/>
    <w:rsid w:val="00392072"/>
    <w:rsid w:val="003926EF"/>
    <w:rsid w:val="003A046D"/>
    <w:rsid w:val="003A04CF"/>
    <w:rsid w:val="003A0E70"/>
    <w:rsid w:val="003A58B8"/>
    <w:rsid w:val="003A5A43"/>
    <w:rsid w:val="003A5AE5"/>
    <w:rsid w:val="003A5C0A"/>
    <w:rsid w:val="003A74DA"/>
    <w:rsid w:val="003A7B6A"/>
    <w:rsid w:val="003A7B96"/>
    <w:rsid w:val="003A7EA6"/>
    <w:rsid w:val="003B0188"/>
    <w:rsid w:val="003B02EC"/>
    <w:rsid w:val="003B07AF"/>
    <w:rsid w:val="003B0B7F"/>
    <w:rsid w:val="003B10FD"/>
    <w:rsid w:val="003B1983"/>
    <w:rsid w:val="003B1EB1"/>
    <w:rsid w:val="003B229D"/>
    <w:rsid w:val="003B2B1D"/>
    <w:rsid w:val="003B3532"/>
    <w:rsid w:val="003B3CF1"/>
    <w:rsid w:val="003B45A7"/>
    <w:rsid w:val="003B5517"/>
    <w:rsid w:val="003B7D37"/>
    <w:rsid w:val="003C0EDF"/>
    <w:rsid w:val="003C43DD"/>
    <w:rsid w:val="003C4F51"/>
    <w:rsid w:val="003C5FC9"/>
    <w:rsid w:val="003C65CE"/>
    <w:rsid w:val="003D0229"/>
    <w:rsid w:val="003D0601"/>
    <w:rsid w:val="003D1660"/>
    <w:rsid w:val="003D21AC"/>
    <w:rsid w:val="003D2FE1"/>
    <w:rsid w:val="003D3900"/>
    <w:rsid w:val="003D3DBC"/>
    <w:rsid w:val="003D5159"/>
    <w:rsid w:val="003D55D9"/>
    <w:rsid w:val="003D61BB"/>
    <w:rsid w:val="003E053A"/>
    <w:rsid w:val="003E0A55"/>
    <w:rsid w:val="003E3406"/>
    <w:rsid w:val="003E3ACE"/>
    <w:rsid w:val="003E3B99"/>
    <w:rsid w:val="003E435E"/>
    <w:rsid w:val="003E46DE"/>
    <w:rsid w:val="003E4718"/>
    <w:rsid w:val="003E4974"/>
    <w:rsid w:val="003E5851"/>
    <w:rsid w:val="003E5B54"/>
    <w:rsid w:val="003E5D79"/>
    <w:rsid w:val="003E5DFC"/>
    <w:rsid w:val="003E63D0"/>
    <w:rsid w:val="003E6A39"/>
    <w:rsid w:val="003E7FDA"/>
    <w:rsid w:val="003F029B"/>
    <w:rsid w:val="003F25B4"/>
    <w:rsid w:val="003F2760"/>
    <w:rsid w:val="003F32E7"/>
    <w:rsid w:val="003F445C"/>
    <w:rsid w:val="003F51B5"/>
    <w:rsid w:val="003F68AC"/>
    <w:rsid w:val="00402376"/>
    <w:rsid w:val="0040321A"/>
    <w:rsid w:val="00405AB4"/>
    <w:rsid w:val="004068DA"/>
    <w:rsid w:val="00410A07"/>
    <w:rsid w:val="0041146D"/>
    <w:rsid w:val="004114EE"/>
    <w:rsid w:val="00411634"/>
    <w:rsid w:val="00411C97"/>
    <w:rsid w:val="00412818"/>
    <w:rsid w:val="00413846"/>
    <w:rsid w:val="0041555D"/>
    <w:rsid w:val="00415738"/>
    <w:rsid w:val="00417A62"/>
    <w:rsid w:val="00420938"/>
    <w:rsid w:val="00420F31"/>
    <w:rsid w:val="0042169A"/>
    <w:rsid w:val="004217C7"/>
    <w:rsid w:val="0042295B"/>
    <w:rsid w:val="0042327C"/>
    <w:rsid w:val="00423436"/>
    <w:rsid w:val="00423B03"/>
    <w:rsid w:val="00424859"/>
    <w:rsid w:val="0042487F"/>
    <w:rsid w:val="004250C0"/>
    <w:rsid w:val="00426370"/>
    <w:rsid w:val="004263DD"/>
    <w:rsid w:val="00426A3D"/>
    <w:rsid w:val="0043019B"/>
    <w:rsid w:val="00430624"/>
    <w:rsid w:val="00430A00"/>
    <w:rsid w:val="004328D2"/>
    <w:rsid w:val="0043405D"/>
    <w:rsid w:val="0043491F"/>
    <w:rsid w:val="00435F94"/>
    <w:rsid w:val="00436A9F"/>
    <w:rsid w:val="00436C82"/>
    <w:rsid w:val="004377E5"/>
    <w:rsid w:val="00437FBE"/>
    <w:rsid w:val="004401AA"/>
    <w:rsid w:val="004406D8"/>
    <w:rsid w:val="00440AFD"/>
    <w:rsid w:val="00441A59"/>
    <w:rsid w:val="00442923"/>
    <w:rsid w:val="00442935"/>
    <w:rsid w:val="0044296E"/>
    <w:rsid w:val="00442EBD"/>
    <w:rsid w:val="004442E0"/>
    <w:rsid w:val="00445443"/>
    <w:rsid w:val="004504F0"/>
    <w:rsid w:val="00451EDB"/>
    <w:rsid w:val="004526C6"/>
    <w:rsid w:val="00453742"/>
    <w:rsid w:val="004546B8"/>
    <w:rsid w:val="00456CF1"/>
    <w:rsid w:val="00457624"/>
    <w:rsid w:val="00460E67"/>
    <w:rsid w:val="004613A2"/>
    <w:rsid w:val="004624AB"/>
    <w:rsid w:val="00462818"/>
    <w:rsid w:val="0046651E"/>
    <w:rsid w:val="00466524"/>
    <w:rsid w:val="0046679E"/>
    <w:rsid w:val="0046689E"/>
    <w:rsid w:val="00466A03"/>
    <w:rsid w:val="00467094"/>
    <w:rsid w:val="00470EED"/>
    <w:rsid w:val="004712F1"/>
    <w:rsid w:val="004729B6"/>
    <w:rsid w:val="0047429C"/>
    <w:rsid w:val="004751AA"/>
    <w:rsid w:val="00477969"/>
    <w:rsid w:val="00477D2D"/>
    <w:rsid w:val="00477E81"/>
    <w:rsid w:val="0048066A"/>
    <w:rsid w:val="0048112E"/>
    <w:rsid w:val="00481D5E"/>
    <w:rsid w:val="00482213"/>
    <w:rsid w:val="00484376"/>
    <w:rsid w:val="004871FC"/>
    <w:rsid w:val="004910AC"/>
    <w:rsid w:val="00492740"/>
    <w:rsid w:val="00493B0A"/>
    <w:rsid w:val="00494805"/>
    <w:rsid w:val="004948D7"/>
    <w:rsid w:val="0049520E"/>
    <w:rsid w:val="004964C8"/>
    <w:rsid w:val="00496A84"/>
    <w:rsid w:val="00497535"/>
    <w:rsid w:val="004A2759"/>
    <w:rsid w:val="004A2D6A"/>
    <w:rsid w:val="004A7B73"/>
    <w:rsid w:val="004B08CD"/>
    <w:rsid w:val="004B5DE5"/>
    <w:rsid w:val="004B620A"/>
    <w:rsid w:val="004B7645"/>
    <w:rsid w:val="004B775A"/>
    <w:rsid w:val="004C0B4D"/>
    <w:rsid w:val="004C270D"/>
    <w:rsid w:val="004C42DC"/>
    <w:rsid w:val="004C4813"/>
    <w:rsid w:val="004C737C"/>
    <w:rsid w:val="004D0160"/>
    <w:rsid w:val="004D0527"/>
    <w:rsid w:val="004D1F38"/>
    <w:rsid w:val="004D20BD"/>
    <w:rsid w:val="004D22FB"/>
    <w:rsid w:val="004D3568"/>
    <w:rsid w:val="004D52F5"/>
    <w:rsid w:val="004D58B9"/>
    <w:rsid w:val="004D6961"/>
    <w:rsid w:val="004E0536"/>
    <w:rsid w:val="004E1455"/>
    <w:rsid w:val="004E2386"/>
    <w:rsid w:val="004E2E47"/>
    <w:rsid w:val="004E322C"/>
    <w:rsid w:val="004E4282"/>
    <w:rsid w:val="004E4B53"/>
    <w:rsid w:val="004E5359"/>
    <w:rsid w:val="004E5B8B"/>
    <w:rsid w:val="004E676B"/>
    <w:rsid w:val="004E7390"/>
    <w:rsid w:val="004E7765"/>
    <w:rsid w:val="004F080E"/>
    <w:rsid w:val="004F1309"/>
    <w:rsid w:val="004F1962"/>
    <w:rsid w:val="004F19CF"/>
    <w:rsid w:val="004F4426"/>
    <w:rsid w:val="004F54B9"/>
    <w:rsid w:val="004F59E7"/>
    <w:rsid w:val="004F5A76"/>
    <w:rsid w:val="00500DEE"/>
    <w:rsid w:val="00502381"/>
    <w:rsid w:val="005030F3"/>
    <w:rsid w:val="005031B4"/>
    <w:rsid w:val="0050575E"/>
    <w:rsid w:val="00505990"/>
    <w:rsid w:val="0050680E"/>
    <w:rsid w:val="00510718"/>
    <w:rsid w:val="00510C4F"/>
    <w:rsid w:val="005131AF"/>
    <w:rsid w:val="005133C6"/>
    <w:rsid w:val="005137FA"/>
    <w:rsid w:val="00514561"/>
    <w:rsid w:val="00515DBA"/>
    <w:rsid w:val="00517201"/>
    <w:rsid w:val="005176A2"/>
    <w:rsid w:val="0052071D"/>
    <w:rsid w:val="005219EE"/>
    <w:rsid w:val="00522AE0"/>
    <w:rsid w:val="00523A29"/>
    <w:rsid w:val="00523BB4"/>
    <w:rsid w:val="0052793C"/>
    <w:rsid w:val="00530121"/>
    <w:rsid w:val="005330BF"/>
    <w:rsid w:val="00533334"/>
    <w:rsid w:val="00534C08"/>
    <w:rsid w:val="00534EB0"/>
    <w:rsid w:val="00535907"/>
    <w:rsid w:val="00535CB5"/>
    <w:rsid w:val="005372B8"/>
    <w:rsid w:val="00537B87"/>
    <w:rsid w:val="00540A70"/>
    <w:rsid w:val="00540AC4"/>
    <w:rsid w:val="00541601"/>
    <w:rsid w:val="0054244E"/>
    <w:rsid w:val="005425C7"/>
    <w:rsid w:val="00542E73"/>
    <w:rsid w:val="00544017"/>
    <w:rsid w:val="0054485A"/>
    <w:rsid w:val="005457A3"/>
    <w:rsid w:val="00546BA2"/>
    <w:rsid w:val="00550CDA"/>
    <w:rsid w:val="00552334"/>
    <w:rsid w:val="00552C75"/>
    <w:rsid w:val="00553BED"/>
    <w:rsid w:val="005540B8"/>
    <w:rsid w:val="00555870"/>
    <w:rsid w:val="005561AF"/>
    <w:rsid w:val="0055658E"/>
    <w:rsid w:val="005569E0"/>
    <w:rsid w:val="005569F1"/>
    <w:rsid w:val="00556ED9"/>
    <w:rsid w:val="005577EC"/>
    <w:rsid w:val="005608A5"/>
    <w:rsid w:val="00561B01"/>
    <w:rsid w:val="005638E3"/>
    <w:rsid w:val="0056415A"/>
    <w:rsid w:val="00564511"/>
    <w:rsid w:val="00564622"/>
    <w:rsid w:val="00565F11"/>
    <w:rsid w:val="00565F2B"/>
    <w:rsid w:val="00565F73"/>
    <w:rsid w:val="005667E7"/>
    <w:rsid w:val="00566E4F"/>
    <w:rsid w:val="00567489"/>
    <w:rsid w:val="00567AD6"/>
    <w:rsid w:val="00571050"/>
    <w:rsid w:val="0057154E"/>
    <w:rsid w:val="0057179A"/>
    <w:rsid w:val="0057266F"/>
    <w:rsid w:val="0057289A"/>
    <w:rsid w:val="005739D0"/>
    <w:rsid w:val="00576BCD"/>
    <w:rsid w:val="005773BA"/>
    <w:rsid w:val="00577542"/>
    <w:rsid w:val="00580362"/>
    <w:rsid w:val="005826EA"/>
    <w:rsid w:val="00582F69"/>
    <w:rsid w:val="005832CA"/>
    <w:rsid w:val="00583902"/>
    <w:rsid w:val="00584AC5"/>
    <w:rsid w:val="005860BA"/>
    <w:rsid w:val="00586B08"/>
    <w:rsid w:val="00590A64"/>
    <w:rsid w:val="00591625"/>
    <w:rsid w:val="00591BFE"/>
    <w:rsid w:val="00592CD3"/>
    <w:rsid w:val="0059300C"/>
    <w:rsid w:val="00593A21"/>
    <w:rsid w:val="005949F5"/>
    <w:rsid w:val="0059665E"/>
    <w:rsid w:val="00596E53"/>
    <w:rsid w:val="00597687"/>
    <w:rsid w:val="00597FF9"/>
    <w:rsid w:val="005A00B9"/>
    <w:rsid w:val="005A0BEB"/>
    <w:rsid w:val="005A1253"/>
    <w:rsid w:val="005A22F6"/>
    <w:rsid w:val="005A2FFB"/>
    <w:rsid w:val="005A4C92"/>
    <w:rsid w:val="005A4F96"/>
    <w:rsid w:val="005A69C1"/>
    <w:rsid w:val="005B1A55"/>
    <w:rsid w:val="005B22DF"/>
    <w:rsid w:val="005B26AE"/>
    <w:rsid w:val="005B2EAE"/>
    <w:rsid w:val="005B3340"/>
    <w:rsid w:val="005B4AF0"/>
    <w:rsid w:val="005B4BE6"/>
    <w:rsid w:val="005B722B"/>
    <w:rsid w:val="005B7AEC"/>
    <w:rsid w:val="005C0E3F"/>
    <w:rsid w:val="005C19C4"/>
    <w:rsid w:val="005C1E8B"/>
    <w:rsid w:val="005C22D5"/>
    <w:rsid w:val="005C40C4"/>
    <w:rsid w:val="005C5704"/>
    <w:rsid w:val="005C57A0"/>
    <w:rsid w:val="005C648D"/>
    <w:rsid w:val="005C662C"/>
    <w:rsid w:val="005C7276"/>
    <w:rsid w:val="005D0D23"/>
    <w:rsid w:val="005D1DC9"/>
    <w:rsid w:val="005D20CD"/>
    <w:rsid w:val="005D25E4"/>
    <w:rsid w:val="005D3695"/>
    <w:rsid w:val="005D46A2"/>
    <w:rsid w:val="005D5112"/>
    <w:rsid w:val="005D594B"/>
    <w:rsid w:val="005D5957"/>
    <w:rsid w:val="005D776A"/>
    <w:rsid w:val="005E1087"/>
    <w:rsid w:val="005E14F9"/>
    <w:rsid w:val="005E3270"/>
    <w:rsid w:val="005E3327"/>
    <w:rsid w:val="005E3B3C"/>
    <w:rsid w:val="005E759A"/>
    <w:rsid w:val="005F0C91"/>
    <w:rsid w:val="005F341A"/>
    <w:rsid w:val="005F35AD"/>
    <w:rsid w:val="005F4E2F"/>
    <w:rsid w:val="005F52BD"/>
    <w:rsid w:val="005F7EC4"/>
    <w:rsid w:val="0060038A"/>
    <w:rsid w:val="00601FD7"/>
    <w:rsid w:val="006021B8"/>
    <w:rsid w:val="00602A70"/>
    <w:rsid w:val="00602CF9"/>
    <w:rsid w:val="00603128"/>
    <w:rsid w:val="0060617C"/>
    <w:rsid w:val="00606AF8"/>
    <w:rsid w:val="006070BE"/>
    <w:rsid w:val="00607631"/>
    <w:rsid w:val="006076D1"/>
    <w:rsid w:val="00607DF9"/>
    <w:rsid w:val="0061020D"/>
    <w:rsid w:val="00610598"/>
    <w:rsid w:val="00610A73"/>
    <w:rsid w:val="00612245"/>
    <w:rsid w:val="00612382"/>
    <w:rsid w:val="006129FE"/>
    <w:rsid w:val="00613A1A"/>
    <w:rsid w:val="00614067"/>
    <w:rsid w:val="006142DF"/>
    <w:rsid w:val="00614518"/>
    <w:rsid w:val="00615867"/>
    <w:rsid w:val="00615DD1"/>
    <w:rsid w:val="00615E8D"/>
    <w:rsid w:val="00616338"/>
    <w:rsid w:val="00617C14"/>
    <w:rsid w:val="00621098"/>
    <w:rsid w:val="00621C74"/>
    <w:rsid w:val="0062634D"/>
    <w:rsid w:val="00630047"/>
    <w:rsid w:val="0063212A"/>
    <w:rsid w:val="0063319C"/>
    <w:rsid w:val="006335DD"/>
    <w:rsid w:val="00636C04"/>
    <w:rsid w:val="0064015F"/>
    <w:rsid w:val="0064032F"/>
    <w:rsid w:val="006434C2"/>
    <w:rsid w:val="006443F9"/>
    <w:rsid w:val="00644AD6"/>
    <w:rsid w:val="00646E7D"/>
    <w:rsid w:val="00646F37"/>
    <w:rsid w:val="0064760D"/>
    <w:rsid w:val="00647F32"/>
    <w:rsid w:val="006513CD"/>
    <w:rsid w:val="00651C03"/>
    <w:rsid w:val="00652985"/>
    <w:rsid w:val="0066070D"/>
    <w:rsid w:val="00660953"/>
    <w:rsid w:val="00660AFC"/>
    <w:rsid w:val="00662BE4"/>
    <w:rsid w:val="00663852"/>
    <w:rsid w:val="00664968"/>
    <w:rsid w:val="00665D8F"/>
    <w:rsid w:val="00666297"/>
    <w:rsid w:val="00666EFA"/>
    <w:rsid w:val="00667E27"/>
    <w:rsid w:val="00670D14"/>
    <w:rsid w:val="0067165C"/>
    <w:rsid w:val="006717D7"/>
    <w:rsid w:val="00671A67"/>
    <w:rsid w:val="00671BA0"/>
    <w:rsid w:val="00673DAD"/>
    <w:rsid w:val="00676950"/>
    <w:rsid w:val="006772F8"/>
    <w:rsid w:val="0068164D"/>
    <w:rsid w:val="00681CF2"/>
    <w:rsid w:val="0068240E"/>
    <w:rsid w:val="006828EC"/>
    <w:rsid w:val="00682A24"/>
    <w:rsid w:val="00682FBB"/>
    <w:rsid w:val="00683A03"/>
    <w:rsid w:val="006853B3"/>
    <w:rsid w:val="00686D34"/>
    <w:rsid w:val="006877A1"/>
    <w:rsid w:val="00690411"/>
    <w:rsid w:val="006910C5"/>
    <w:rsid w:val="00692109"/>
    <w:rsid w:val="00692FED"/>
    <w:rsid w:val="006930AA"/>
    <w:rsid w:val="006946DF"/>
    <w:rsid w:val="006948DC"/>
    <w:rsid w:val="006A3B00"/>
    <w:rsid w:val="006A4480"/>
    <w:rsid w:val="006A6C6A"/>
    <w:rsid w:val="006A753A"/>
    <w:rsid w:val="006A7567"/>
    <w:rsid w:val="006A7835"/>
    <w:rsid w:val="006B0CB0"/>
    <w:rsid w:val="006B3F98"/>
    <w:rsid w:val="006B51E7"/>
    <w:rsid w:val="006B5352"/>
    <w:rsid w:val="006B53C6"/>
    <w:rsid w:val="006B58B5"/>
    <w:rsid w:val="006B614B"/>
    <w:rsid w:val="006C0599"/>
    <w:rsid w:val="006C066D"/>
    <w:rsid w:val="006C09C3"/>
    <w:rsid w:val="006C29C7"/>
    <w:rsid w:val="006C34E8"/>
    <w:rsid w:val="006C39E7"/>
    <w:rsid w:val="006C44F0"/>
    <w:rsid w:val="006C5C1E"/>
    <w:rsid w:val="006C7442"/>
    <w:rsid w:val="006D06FB"/>
    <w:rsid w:val="006D1D89"/>
    <w:rsid w:val="006D1DA0"/>
    <w:rsid w:val="006D1E30"/>
    <w:rsid w:val="006D1EAD"/>
    <w:rsid w:val="006D202C"/>
    <w:rsid w:val="006D23E7"/>
    <w:rsid w:val="006D2478"/>
    <w:rsid w:val="006D4648"/>
    <w:rsid w:val="006D641E"/>
    <w:rsid w:val="006D67C1"/>
    <w:rsid w:val="006E1064"/>
    <w:rsid w:val="006E164B"/>
    <w:rsid w:val="006E25D9"/>
    <w:rsid w:val="006E29C0"/>
    <w:rsid w:val="006E43D5"/>
    <w:rsid w:val="006E49B1"/>
    <w:rsid w:val="006E5101"/>
    <w:rsid w:val="006E5228"/>
    <w:rsid w:val="006E66DE"/>
    <w:rsid w:val="006E77F1"/>
    <w:rsid w:val="006F363E"/>
    <w:rsid w:val="006F37BC"/>
    <w:rsid w:val="006F4A6F"/>
    <w:rsid w:val="006F4B3A"/>
    <w:rsid w:val="006F51E3"/>
    <w:rsid w:val="006F56B0"/>
    <w:rsid w:val="006F70D4"/>
    <w:rsid w:val="007006F4"/>
    <w:rsid w:val="00700BAC"/>
    <w:rsid w:val="00700FC0"/>
    <w:rsid w:val="00701072"/>
    <w:rsid w:val="0070219E"/>
    <w:rsid w:val="007021C4"/>
    <w:rsid w:val="00702D5F"/>
    <w:rsid w:val="007042A1"/>
    <w:rsid w:val="007047F3"/>
    <w:rsid w:val="007049F7"/>
    <w:rsid w:val="00704C45"/>
    <w:rsid w:val="007051FE"/>
    <w:rsid w:val="00706D85"/>
    <w:rsid w:val="00706DA4"/>
    <w:rsid w:val="00707DD1"/>
    <w:rsid w:val="00711602"/>
    <w:rsid w:val="0071188E"/>
    <w:rsid w:val="007123AA"/>
    <w:rsid w:val="007124CD"/>
    <w:rsid w:val="0071304B"/>
    <w:rsid w:val="00713074"/>
    <w:rsid w:val="007140BE"/>
    <w:rsid w:val="00714CD9"/>
    <w:rsid w:val="007152D3"/>
    <w:rsid w:val="00715AFC"/>
    <w:rsid w:val="00716B0D"/>
    <w:rsid w:val="00717C85"/>
    <w:rsid w:val="00721B28"/>
    <w:rsid w:val="00722611"/>
    <w:rsid w:val="0072275A"/>
    <w:rsid w:val="007238AD"/>
    <w:rsid w:val="00725666"/>
    <w:rsid w:val="00731AC7"/>
    <w:rsid w:val="00731C93"/>
    <w:rsid w:val="00732993"/>
    <w:rsid w:val="0073436C"/>
    <w:rsid w:val="007344CC"/>
    <w:rsid w:val="007352A1"/>
    <w:rsid w:val="0073543D"/>
    <w:rsid w:val="00735F8B"/>
    <w:rsid w:val="0073784D"/>
    <w:rsid w:val="00740573"/>
    <w:rsid w:val="00740759"/>
    <w:rsid w:val="00740D29"/>
    <w:rsid w:val="00743F99"/>
    <w:rsid w:val="007449C9"/>
    <w:rsid w:val="00744C8F"/>
    <w:rsid w:val="00744D3F"/>
    <w:rsid w:val="00745335"/>
    <w:rsid w:val="00745528"/>
    <w:rsid w:val="00746BAF"/>
    <w:rsid w:val="0075008A"/>
    <w:rsid w:val="007504F5"/>
    <w:rsid w:val="00750C19"/>
    <w:rsid w:val="00751578"/>
    <w:rsid w:val="0075220B"/>
    <w:rsid w:val="00752C38"/>
    <w:rsid w:val="00752C7A"/>
    <w:rsid w:val="007532DE"/>
    <w:rsid w:val="0075407D"/>
    <w:rsid w:val="00754AB0"/>
    <w:rsid w:val="00756207"/>
    <w:rsid w:val="0075638A"/>
    <w:rsid w:val="00756B28"/>
    <w:rsid w:val="00757EFD"/>
    <w:rsid w:val="007602D6"/>
    <w:rsid w:val="00760378"/>
    <w:rsid w:val="0076101C"/>
    <w:rsid w:val="00761689"/>
    <w:rsid w:val="00761C2E"/>
    <w:rsid w:val="0076256B"/>
    <w:rsid w:val="00762D52"/>
    <w:rsid w:val="00764BDE"/>
    <w:rsid w:val="00765796"/>
    <w:rsid w:val="00767823"/>
    <w:rsid w:val="00771F7F"/>
    <w:rsid w:val="00772B1F"/>
    <w:rsid w:val="00772EDA"/>
    <w:rsid w:val="007738BB"/>
    <w:rsid w:val="0077416C"/>
    <w:rsid w:val="00775997"/>
    <w:rsid w:val="0077756C"/>
    <w:rsid w:val="007775D5"/>
    <w:rsid w:val="00777D5E"/>
    <w:rsid w:val="00781D89"/>
    <w:rsid w:val="00782B52"/>
    <w:rsid w:val="00783D0B"/>
    <w:rsid w:val="00783F35"/>
    <w:rsid w:val="00783FDD"/>
    <w:rsid w:val="0078591D"/>
    <w:rsid w:val="00786D7C"/>
    <w:rsid w:val="007903EA"/>
    <w:rsid w:val="00791C5A"/>
    <w:rsid w:val="007924E6"/>
    <w:rsid w:val="00792518"/>
    <w:rsid w:val="007929CC"/>
    <w:rsid w:val="00793160"/>
    <w:rsid w:val="00794358"/>
    <w:rsid w:val="00794770"/>
    <w:rsid w:val="0079682B"/>
    <w:rsid w:val="00797285"/>
    <w:rsid w:val="007A1BAB"/>
    <w:rsid w:val="007A24ED"/>
    <w:rsid w:val="007A53E9"/>
    <w:rsid w:val="007A5E85"/>
    <w:rsid w:val="007A6013"/>
    <w:rsid w:val="007A7AC8"/>
    <w:rsid w:val="007A7E99"/>
    <w:rsid w:val="007B133D"/>
    <w:rsid w:val="007B36FE"/>
    <w:rsid w:val="007B3C84"/>
    <w:rsid w:val="007B450B"/>
    <w:rsid w:val="007B52C2"/>
    <w:rsid w:val="007B6588"/>
    <w:rsid w:val="007B7342"/>
    <w:rsid w:val="007B7E6C"/>
    <w:rsid w:val="007C00A0"/>
    <w:rsid w:val="007C0A70"/>
    <w:rsid w:val="007C232C"/>
    <w:rsid w:val="007C2B31"/>
    <w:rsid w:val="007C6273"/>
    <w:rsid w:val="007C7C78"/>
    <w:rsid w:val="007D0242"/>
    <w:rsid w:val="007D0E6D"/>
    <w:rsid w:val="007D2483"/>
    <w:rsid w:val="007D267D"/>
    <w:rsid w:val="007D3463"/>
    <w:rsid w:val="007D4189"/>
    <w:rsid w:val="007D45B7"/>
    <w:rsid w:val="007D4F99"/>
    <w:rsid w:val="007D73BC"/>
    <w:rsid w:val="007D7D8A"/>
    <w:rsid w:val="007E15DC"/>
    <w:rsid w:val="007E4748"/>
    <w:rsid w:val="007F002F"/>
    <w:rsid w:val="007F06E2"/>
    <w:rsid w:val="007F0EAD"/>
    <w:rsid w:val="007F347A"/>
    <w:rsid w:val="007F45C1"/>
    <w:rsid w:val="007F471B"/>
    <w:rsid w:val="007F47B1"/>
    <w:rsid w:val="007F47D1"/>
    <w:rsid w:val="007F784E"/>
    <w:rsid w:val="00801027"/>
    <w:rsid w:val="00802AF6"/>
    <w:rsid w:val="00802F71"/>
    <w:rsid w:val="00804981"/>
    <w:rsid w:val="0080588E"/>
    <w:rsid w:val="008060BA"/>
    <w:rsid w:val="00811CCA"/>
    <w:rsid w:val="00814380"/>
    <w:rsid w:val="00814FB1"/>
    <w:rsid w:val="0081690D"/>
    <w:rsid w:val="00816D28"/>
    <w:rsid w:val="00816E52"/>
    <w:rsid w:val="00817874"/>
    <w:rsid w:val="00820779"/>
    <w:rsid w:val="00820D83"/>
    <w:rsid w:val="00822C27"/>
    <w:rsid w:val="008274E2"/>
    <w:rsid w:val="00830492"/>
    <w:rsid w:val="00830C43"/>
    <w:rsid w:val="00831807"/>
    <w:rsid w:val="00831A10"/>
    <w:rsid w:val="008345B7"/>
    <w:rsid w:val="0083498A"/>
    <w:rsid w:val="00835023"/>
    <w:rsid w:val="0083557F"/>
    <w:rsid w:val="008370D1"/>
    <w:rsid w:val="00840688"/>
    <w:rsid w:val="00840713"/>
    <w:rsid w:val="00840FCD"/>
    <w:rsid w:val="00845A6F"/>
    <w:rsid w:val="00847CF5"/>
    <w:rsid w:val="0085002E"/>
    <w:rsid w:val="00851F56"/>
    <w:rsid w:val="00852247"/>
    <w:rsid w:val="00853A0C"/>
    <w:rsid w:val="00855CD0"/>
    <w:rsid w:val="00860658"/>
    <w:rsid w:val="008606C3"/>
    <w:rsid w:val="0086190D"/>
    <w:rsid w:val="00863B93"/>
    <w:rsid w:val="00864192"/>
    <w:rsid w:val="0086459B"/>
    <w:rsid w:val="0086554D"/>
    <w:rsid w:val="00865F76"/>
    <w:rsid w:val="00866376"/>
    <w:rsid w:val="008720EC"/>
    <w:rsid w:val="00872691"/>
    <w:rsid w:val="008732C3"/>
    <w:rsid w:val="00873DE4"/>
    <w:rsid w:val="0087407A"/>
    <w:rsid w:val="0087441C"/>
    <w:rsid w:val="00874CB6"/>
    <w:rsid w:val="00875716"/>
    <w:rsid w:val="00875DE9"/>
    <w:rsid w:val="0087691D"/>
    <w:rsid w:val="00880C84"/>
    <w:rsid w:val="008810B4"/>
    <w:rsid w:val="00882C9B"/>
    <w:rsid w:val="00883C31"/>
    <w:rsid w:val="00883C69"/>
    <w:rsid w:val="00884158"/>
    <w:rsid w:val="008849BF"/>
    <w:rsid w:val="008858E3"/>
    <w:rsid w:val="00886B8B"/>
    <w:rsid w:val="008905CA"/>
    <w:rsid w:val="00891AC7"/>
    <w:rsid w:val="00891CD7"/>
    <w:rsid w:val="00892A56"/>
    <w:rsid w:val="00893D59"/>
    <w:rsid w:val="00895305"/>
    <w:rsid w:val="0089545C"/>
    <w:rsid w:val="0089637C"/>
    <w:rsid w:val="008972BA"/>
    <w:rsid w:val="008A04E2"/>
    <w:rsid w:val="008A09DE"/>
    <w:rsid w:val="008A21D6"/>
    <w:rsid w:val="008A381B"/>
    <w:rsid w:val="008A4169"/>
    <w:rsid w:val="008A4701"/>
    <w:rsid w:val="008A70CA"/>
    <w:rsid w:val="008A7AB4"/>
    <w:rsid w:val="008A7C88"/>
    <w:rsid w:val="008B05CD"/>
    <w:rsid w:val="008B0723"/>
    <w:rsid w:val="008B0AC0"/>
    <w:rsid w:val="008B2005"/>
    <w:rsid w:val="008B2773"/>
    <w:rsid w:val="008B3ACD"/>
    <w:rsid w:val="008B4088"/>
    <w:rsid w:val="008B4EEA"/>
    <w:rsid w:val="008B5370"/>
    <w:rsid w:val="008B5550"/>
    <w:rsid w:val="008B5656"/>
    <w:rsid w:val="008B68AB"/>
    <w:rsid w:val="008B7597"/>
    <w:rsid w:val="008B7CE1"/>
    <w:rsid w:val="008C0F09"/>
    <w:rsid w:val="008C262C"/>
    <w:rsid w:val="008C2ECB"/>
    <w:rsid w:val="008C50AD"/>
    <w:rsid w:val="008C5967"/>
    <w:rsid w:val="008C6D6C"/>
    <w:rsid w:val="008C6D79"/>
    <w:rsid w:val="008D10BF"/>
    <w:rsid w:val="008D1CFB"/>
    <w:rsid w:val="008D348D"/>
    <w:rsid w:val="008D43FB"/>
    <w:rsid w:val="008D4400"/>
    <w:rsid w:val="008D4F4B"/>
    <w:rsid w:val="008D7A03"/>
    <w:rsid w:val="008E0684"/>
    <w:rsid w:val="008E0856"/>
    <w:rsid w:val="008E0CE9"/>
    <w:rsid w:val="008E11B2"/>
    <w:rsid w:val="008E342D"/>
    <w:rsid w:val="008E3B02"/>
    <w:rsid w:val="008E3B05"/>
    <w:rsid w:val="008E3BC6"/>
    <w:rsid w:val="008E51CE"/>
    <w:rsid w:val="008E5349"/>
    <w:rsid w:val="008E67E4"/>
    <w:rsid w:val="008E7373"/>
    <w:rsid w:val="008E76A0"/>
    <w:rsid w:val="008E7ACC"/>
    <w:rsid w:val="008F01E2"/>
    <w:rsid w:val="008F04CC"/>
    <w:rsid w:val="008F0D65"/>
    <w:rsid w:val="008F0E18"/>
    <w:rsid w:val="008F3320"/>
    <w:rsid w:val="008F3687"/>
    <w:rsid w:val="008F3AAB"/>
    <w:rsid w:val="008F4D86"/>
    <w:rsid w:val="008F575F"/>
    <w:rsid w:val="008F706C"/>
    <w:rsid w:val="009022DD"/>
    <w:rsid w:val="0090250E"/>
    <w:rsid w:val="009042A8"/>
    <w:rsid w:val="00904D37"/>
    <w:rsid w:val="009053C6"/>
    <w:rsid w:val="0090557E"/>
    <w:rsid w:val="00906296"/>
    <w:rsid w:val="0090661D"/>
    <w:rsid w:val="009077AF"/>
    <w:rsid w:val="00911582"/>
    <w:rsid w:val="009119C7"/>
    <w:rsid w:val="009130D4"/>
    <w:rsid w:val="00913410"/>
    <w:rsid w:val="0091353A"/>
    <w:rsid w:val="0091422F"/>
    <w:rsid w:val="00914425"/>
    <w:rsid w:val="0091626C"/>
    <w:rsid w:val="0091713C"/>
    <w:rsid w:val="009174B9"/>
    <w:rsid w:val="00917F68"/>
    <w:rsid w:val="00920333"/>
    <w:rsid w:val="00920376"/>
    <w:rsid w:val="009205D2"/>
    <w:rsid w:val="00921135"/>
    <w:rsid w:val="00921FFA"/>
    <w:rsid w:val="00922450"/>
    <w:rsid w:val="00922B71"/>
    <w:rsid w:val="00922CC2"/>
    <w:rsid w:val="009237D7"/>
    <w:rsid w:val="0092484C"/>
    <w:rsid w:val="00924A0A"/>
    <w:rsid w:val="00924F61"/>
    <w:rsid w:val="009255ED"/>
    <w:rsid w:val="00925C7E"/>
    <w:rsid w:val="00930165"/>
    <w:rsid w:val="00931F89"/>
    <w:rsid w:val="00933E8C"/>
    <w:rsid w:val="00935813"/>
    <w:rsid w:val="00941DF3"/>
    <w:rsid w:val="00943CCD"/>
    <w:rsid w:val="00944CF7"/>
    <w:rsid w:val="0094581E"/>
    <w:rsid w:val="00945AAC"/>
    <w:rsid w:val="00946049"/>
    <w:rsid w:val="0094696A"/>
    <w:rsid w:val="009476F5"/>
    <w:rsid w:val="00947F54"/>
    <w:rsid w:val="00950AF0"/>
    <w:rsid w:val="00951631"/>
    <w:rsid w:val="0095280E"/>
    <w:rsid w:val="00952C06"/>
    <w:rsid w:val="009534B9"/>
    <w:rsid w:val="009549C6"/>
    <w:rsid w:val="009551E1"/>
    <w:rsid w:val="0095533B"/>
    <w:rsid w:val="00955AA8"/>
    <w:rsid w:val="00955FBB"/>
    <w:rsid w:val="00956159"/>
    <w:rsid w:val="009561EF"/>
    <w:rsid w:val="00956641"/>
    <w:rsid w:val="009567C9"/>
    <w:rsid w:val="0095703D"/>
    <w:rsid w:val="009612E8"/>
    <w:rsid w:val="00961840"/>
    <w:rsid w:val="00961989"/>
    <w:rsid w:val="00962800"/>
    <w:rsid w:val="009628C3"/>
    <w:rsid w:val="00964259"/>
    <w:rsid w:val="009645D0"/>
    <w:rsid w:val="00971307"/>
    <w:rsid w:val="00971D78"/>
    <w:rsid w:val="00972D6B"/>
    <w:rsid w:val="00972F5A"/>
    <w:rsid w:val="00974A0C"/>
    <w:rsid w:val="00974B6F"/>
    <w:rsid w:val="00977B3F"/>
    <w:rsid w:val="00977CE6"/>
    <w:rsid w:val="0098104A"/>
    <w:rsid w:val="009810CE"/>
    <w:rsid w:val="00981778"/>
    <w:rsid w:val="0098296B"/>
    <w:rsid w:val="00982BD5"/>
    <w:rsid w:val="00982E1E"/>
    <w:rsid w:val="00983209"/>
    <w:rsid w:val="00986EEE"/>
    <w:rsid w:val="00987018"/>
    <w:rsid w:val="009870BC"/>
    <w:rsid w:val="009874BF"/>
    <w:rsid w:val="0099087E"/>
    <w:rsid w:val="0099174E"/>
    <w:rsid w:val="00992FDF"/>
    <w:rsid w:val="00994AED"/>
    <w:rsid w:val="00994B8E"/>
    <w:rsid w:val="00995773"/>
    <w:rsid w:val="009964A8"/>
    <w:rsid w:val="0099685F"/>
    <w:rsid w:val="00997F9C"/>
    <w:rsid w:val="009A0280"/>
    <w:rsid w:val="009A115E"/>
    <w:rsid w:val="009A125F"/>
    <w:rsid w:val="009A17B4"/>
    <w:rsid w:val="009A1E2F"/>
    <w:rsid w:val="009A3BE3"/>
    <w:rsid w:val="009A48D2"/>
    <w:rsid w:val="009A5B58"/>
    <w:rsid w:val="009A6A44"/>
    <w:rsid w:val="009A7A75"/>
    <w:rsid w:val="009B01AE"/>
    <w:rsid w:val="009B0AED"/>
    <w:rsid w:val="009B1B11"/>
    <w:rsid w:val="009B2049"/>
    <w:rsid w:val="009B30C2"/>
    <w:rsid w:val="009B37A0"/>
    <w:rsid w:val="009B433A"/>
    <w:rsid w:val="009B449B"/>
    <w:rsid w:val="009B4CBD"/>
    <w:rsid w:val="009B4D2E"/>
    <w:rsid w:val="009B5A84"/>
    <w:rsid w:val="009B6FAE"/>
    <w:rsid w:val="009B79CB"/>
    <w:rsid w:val="009B7D2E"/>
    <w:rsid w:val="009C030F"/>
    <w:rsid w:val="009C1F07"/>
    <w:rsid w:val="009C21DF"/>
    <w:rsid w:val="009C3000"/>
    <w:rsid w:val="009C3245"/>
    <w:rsid w:val="009C4E8C"/>
    <w:rsid w:val="009C59E6"/>
    <w:rsid w:val="009C5BAF"/>
    <w:rsid w:val="009C5D33"/>
    <w:rsid w:val="009C6FDA"/>
    <w:rsid w:val="009C7419"/>
    <w:rsid w:val="009C7A46"/>
    <w:rsid w:val="009D01A7"/>
    <w:rsid w:val="009D0B19"/>
    <w:rsid w:val="009D18BC"/>
    <w:rsid w:val="009D212D"/>
    <w:rsid w:val="009D2FEC"/>
    <w:rsid w:val="009D50DF"/>
    <w:rsid w:val="009D66D4"/>
    <w:rsid w:val="009D6EDC"/>
    <w:rsid w:val="009E1412"/>
    <w:rsid w:val="009E394A"/>
    <w:rsid w:val="009E3BBA"/>
    <w:rsid w:val="009E3E8B"/>
    <w:rsid w:val="009E639A"/>
    <w:rsid w:val="009E6EEB"/>
    <w:rsid w:val="009E74B3"/>
    <w:rsid w:val="009E759E"/>
    <w:rsid w:val="009F02BC"/>
    <w:rsid w:val="009F2C83"/>
    <w:rsid w:val="009F45B4"/>
    <w:rsid w:val="009F5449"/>
    <w:rsid w:val="009F568F"/>
    <w:rsid w:val="00A006A0"/>
    <w:rsid w:val="00A010D4"/>
    <w:rsid w:val="00A01F97"/>
    <w:rsid w:val="00A038C8"/>
    <w:rsid w:val="00A07B66"/>
    <w:rsid w:val="00A10071"/>
    <w:rsid w:val="00A10421"/>
    <w:rsid w:val="00A10E20"/>
    <w:rsid w:val="00A114DA"/>
    <w:rsid w:val="00A14E6D"/>
    <w:rsid w:val="00A15295"/>
    <w:rsid w:val="00A1558E"/>
    <w:rsid w:val="00A158AB"/>
    <w:rsid w:val="00A200EB"/>
    <w:rsid w:val="00A21364"/>
    <w:rsid w:val="00A2151C"/>
    <w:rsid w:val="00A22380"/>
    <w:rsid w:val="00A23BA6"/>
    <w:rsid w:val="00A24A3B"/>
    <w:rsid w:val="00A2590A"/>
    <w:rsid w:val="00A26377"/>
    <w:rsid w:val="00A26B16"/>
    <w:rsid w:val="00A270CF"/>
    <w:rsid w:val="00A276DA"/>
    <w:rsid w:val="00A302AF"/>
    <w:rsid w:val="00A30E8C"/>
    <w:rsid w:val="00A31478"/>
    <w:rsid w:val="00A33556"/>
    <w:rsid w:val="00A3396B"/>
    <w:rsid w:val="00A33973"/>
    <w:rsid w:val="00A33AD9"/>
    <w:rsid w:val="00A3509B"/>
    <w:rsid w:val="00A36C84"/>
    <w:rsid w:val="00A373D8"/>
    <w:rsid w:val="00A3779A"/>
    <w:rsid w:val="00A42B1C"/>
    <w:rsid w:val="00A42B35"/>
    <w:rsid w:val="00A448E0"/>
    <w:rsid w:val="00A464ED"/>
    <w:rsid w:val="00A465A7"/>
    <w:rsid w:val="00A46E24"/>
    <w:rsid w:val="00A47300"/>
    <w:rsid w:val="00A47B7A"/>
    <w:rsid w:val="00A500DD"/>
    <w:rsid w:val="00A50701"/>
    <w:rsid w:val="00A51566"/>
    <w:rsid w:val="00A52746"/>
    <w:rsid w:val="00A53573"/>
    <w:rsid w:val="00A54656"/>
    <w:rsid w:val="00A54EAF"/>
    <w:rsid w:val="00A568CB"/>
    <w:rsid w:val="00A56B9D"/>
    <w:rsid w:val="00A60F89"/>
    <w:rsid w:val="00A6192C"/>
    <w:rsid w:val="00A62D8F"/>
    <w:rsid w:val="00A63607"/>
    <w:rsid w:val="00A63852"/>
    <w:rsid w:val="00A64F24"/>
    <w:rsid w:val="00A64FE5"/>
    <w:rsid w:val="00A65240"/>
    <w:rsid w:val="00A65272"/>
    <w:rsid w:val="00A660AA"/>
    <w:rsid w:val="00A676AD"/>
    <w:rsid w:val="00A67A2F"/>
    <w:rsid w:val="00A703B0"/>
    <w:rsid w:val="00A70C44"/>
    <w:rsid w:val="00A70FE8"/>
    <w:rsid w:val="00A71E5D"/>
    <w:rsid w:val="00A72536"/>
    <w:rsid w:val="00A7279C"/>
    <w:rsid w:val="00A72B9C"/>
    <w:rsid w:val="00A73AA0"/>
    <w:rsid w:val="00A74DF2"/>
    <w:rsid w:val="00A74E50"/>
    <w:rsid w:val="00A75F45"/>
    <w:rsid w:val="00A77729"/>
    <w:rsid w:val="00A77B0A"/>
    <w:rsid w:val="00A77D49"/>
    <w:rsid w:val="00A8314D"/>
    <w:rsid w:val="00A83381"/>
    <w:rsid w:val="00A8369B"/>
    <w:rsid w:val="00A8641D"/>
    <w:rsid w:val="00A86837"/>
    <w:rsid w:val="00A8701E"/>
    <w:rsid w:val="00A87B25"/>
    <w:rsid w:val="00A87F28"/>
    <w:rsid w:val="00A9004F"/>
    <w:rsid w:val="00A9126D"/>
    <w:rsid w:val="00A9292A"/>
    <w:rsid w:val="00A93886"/>
    <w:rsid w:val="00A94836"/>
    <w:rsid w:val="00A94CFF"/>
    <w:rsid w:val="00A97F25"/>
    <w:rsid w:val="00AA050C"/>
    <w:rsid w:val="00AA12F8"/>
    <w:rsid w:val="00AA1916"/>
    <w:rsid w:val="00AA1B7E"/>
    <w:rsid w:val="00AA2C9A"/>
    <w:rsid w:val="00AA6D1B"/>
    <w:rsid w:val="00AA6E7A"/>
    <w:rsid w:val="00AB022B"/>
    <w:rsid w:val="00AB0CB1"/>
    <w:rsid w:val="00AB2EC8"/>
    <w:rsid w:val="00AB3D7E"/>
    <w:rsid w:val="00AB4BB8"/>
    <w:rsid w:val="00AB4C5B"/>
    <w:rsid w:val="00AB4E14"/>
    <w:rsid w:val="00AB7BFE"/>
    <w:rsid w:val="00AB7FA3"/>
    <w:rsid w:val="00AC10CF"/>
    <w:rsid w:val="00AC4017"/>
    <w:rsid w:val="00AD1AD6"/>
    <w:rsid w:val="00AD1E72"/>
    <w:rsid w:val="00AD3EF3"/>
    <w:rsid w:val="00AD594B"/>
    <w:rsid w:val="00AD6B24"/>
    <w:rsid w:val="00AD7E35"/>
    <w:rsid w:val="00AE040E"/>
    <w:rsid w:val="00AE17D4"/>
    <w:rsid w:val="00AE2AFD"/>
    <w:rsid w:val="00AE58B2"/>
    <w:rsid w:val="00AE6E58"/>
    <w:rsid w:val="00AF06F8"/>
    <w:rsid w:val="00AF0DBD"/>
    <w:rsid w:val="00AF135E"/>
    <w:rsid w:val="00AF13C8"/>
    <w:rsid w:val="00AF1B1E"/>
    <w:rsid w:val="00AF1C52"/>
    <w:rsid w:val="00AF2848"/>
    <w:rsid w:val="00AF3EB4"/>
    <w:rsid w:val="00AF4FC9"/>
    <w:rsid w:val="00AF5DE4"/>
    <w:rsid w:val="00AF7B22"/>
    <w:rsid w:val="00B02C31"/>
    <w:rsid w:val="00B03858"/>
    <w:rsid w:val="00B0449F"/>
    <w:rsid w:val="00B04848"/>
    <w:rsid w:val="00B04904"/>
    <w:rsid w:val="00B054DB"/>
    <w:rsid w:val="00B057CF"/>
    <w:rsid w:val="00B064BE"/>
    <w:rsid w:val="00B06E8F"/>
    <w:rsid w:val="00B07CB1"/>
    <w:rsid w:val="00B102E8"/>
    <w:rsid w:val="00B105A2"/>
    <w:rsid w:val="00B1181A"/>
    <w:rsid w:val="00B11B0B"/>
    <w:rsid w:val="00B11D4A"/>
    <w:rsid w:val="00B12B49"/>
    <w:rsid w:val="00B13437"/>
    <w:rsid w:val="00B13F67"/>
    <w:rsid w:val="00B146FC"/>
    <w:rsid w:val="00B16E55"/>
    <w:rsid w:val="00B17D81"/>
    <w:rsid w:val="00B22056"/>
    <w:rsid w:val="00B22103"/>
    <w:rsid w:val="00B24A66"/>
    <w:rsid w:val="00B24CA2"/>
    <w:rsid w:val="00B250C6"/>
    <w:rsid w:val="00B27ABE"/>
    <w:rsid w:val="00B30925"/>
    <w:rsid w:val="00B30985"/>
    <w:rsid w:val="00B31724"/>
    <w:rsid w:val="00B317D3"/>
    <w:rsid w:val="00B321CE"/>
    <w:rsid w:val="00B3222C"/>
    <w:rsid w:val="00B32F37"/>
    <w:rsid w:val="00B331EC"/>
    <w:rsid w:val="00B333D6"/>
    <w:rsid w:val="00B34F76"/>
    <w:rsid w:val="00B35CA9"/>
    <w:rsid w:val="00B369EF"/>
    <w:rsid w:val="00B37DFD"/>
    <w:rsid w:val="00B41110"/>
    <w:rsid w:val="00B424A1"/>
    <w:rsid w:val="00B43BE6"/>
    <w:rsid w:val="00B531D7"/>
    <w:rsid w:val="00B54585"/>
    <w:rsid w:val="00B567B0"/>
    <w:rsid w:val="00B56EA0"/>
    <w:rsid w:val="00B61EC4"/>
    <w:rsid w:val="00B63EC1"/>
    <w:rsid w:val="00B64897"/>
    <w:rsid w:val="00B64C89"/>
    <w:rsid w:val="00B65AF4"/>
    <w:rsid w:val="00B65E96"/>
    <w:rsid w:val="00B67287"/>
    <w:rsid w:val="00B67FA7"/>
    <w:rsid w:val="00B67FD0"/>
    <w:rsid w:val="00B70555"/>
    <w:rsid w:val="00B70913"/>
    <w:rsid w:val="00B709A4"/>
    <w:rsid w:val="00B70BF8"/>
    <w:rsid w:val="00B70DBD"/>
    <w:rsid w:val="00B734A6"/>
    <w:rsid w:val="00B73A12"/>
    <w:rsid w:val="00B7451A"/>
    <w:rsid w:val="00B755E8"/>
    <w:rsid w:val="00B766D3"/>
    <w:rsid w:val="00B76F74"/>
    <w:rsid w:val="00B77250"/>
    <w:rsid w:val="00B81BC5"/>
    <w:rsid w:val="00B83149"/>
    <w:rsid w:val="00B864E7"/>
    <w:rsid w:val="00B9063F"/>
    <w:rsid w:val="00B90DA2"/>
    <w:rsid w:val="00B94B58"/>
    <w:rsid w:val="00B95252"/>
    <w:rsid w:val="00B96CFC"/>
    <w:rsid w:val="00B97EA8"/>
    <w:rsid w:val="00BA0222"/>
    <w:rsid w:val="00BA0B19"/>
    <w:rsid w:val="00BA0C14"/>
    <w:rsid w:val="00BA18D8"/>
    <w:rsid w:val="00BA3D51"/>
    <w:rsid w:val="00BA4596"/>
    <w:rsid w:val="00BA5AFC"/>
    <w:rsid w:val="00BA78A7"/>
    <w:rsid w:val="00BA7B7D"/>
    <w:rsid w:val="00BA7B96"/>
    <w:rsid w:val="00BA7C08"/>
    <w:rsid w:val="00BB0F90"/>
    <w:rsid w:val="00BB1CA4"/>
    <w:rsid w:val="00BB1FB2"/>
    <w:rsid w:val="00BB2CF7"/>
    <w:rsid w:val="00BB3D38"/>
    <w:rsid w:val="00BB4094"/>
    <w:rsid w:val="00BB455B"/>
    <w:rsid w:val="00BB631B"/>
    <w:rsid w:val="00BB7B8F"/>
    <w:rsid w:val="00BC0AF9"/>
    <w:rsid w:val="00BC14A5"/>
    <w:rsid w:val="00BC19F0"/>
    <w:rsid w:val="00BC2A85"/>
    <w:rsid w:val="00BC4DB9"/>
    <w:rsid w:val="00BC5926"/>
    <w:rsid w:val="00BC651F"/>
    <w:rsid w:val="00BC6E67"/>
    <w:rsid w:val="00BD18BB"/>
    <w:rsid w:val="00BD1F83"/>
    <w:rsid w:val="00BD3182"/>
    <w:rsid w:val="00BD3FF9"/>
    <w:rsid w:val="00BD4202"/>
    <w:rsid w:val="00BD4510"/>
    <w:rsid w:val="00BD477E"/>
    <w:rsid w:val="00BD4AB8"/>
    <w:rsid w:val="00BD6027"/>
    <w:rsid w:val="00BD64DE"/>
    <w:rsid w:val="00BD7BAE"/>
    <w:rsid w:val="00BE0395"/>
    <w:rsid w:val="00BE14E8"/>
    <w:rsid w:val="00BE2D7C"/>
    <w:rsid w:val="00BE39B2"/>
    <w:rsid w:val="00BE5725"/>
    <w:rsid w:val="00BE634B"/>
    <w:rsid w:val="00BE6A18"/>
    <w:rsid w:val="00BE6D30"/>
    <w:rsid w:val="00BE74C4"/>
    <w:rsid w:val="00BE7A72"/>
    <w:rsid w:val="00BF036E"/>
    <w:rsid w:val="00BF04CA"/>
    <w:rsid w:val="00BF0E5B"/>
    <w:rsid w:val="00BF165A"/>
    <w:rsid w:val="00BF1975"/>
    <w:rsid w:val="00BF1FE7"/>
    <w:rsid w:val="00BF2075"/>
    <w:rsid w:val="00BF3947"/>
    <w:rsid w:val="00BF4B59"/>
    <w:rsid w:val="00BF4E7F"/>
    <w:rsid w:val="00BF52BA"/>
    <w:rsid w:val="00BF57F3"/>
    <w:rsid w:val="00BF6287"/>
    <w:rsid w:val="00BF797F"/>
    <w:rsid w:val="00C01668"/>
    <w:rsid w:val="00C034C5"/>
    <w:rsid w:val="00C03C89"/>
    <w:rsid w:val="00C055BD"/>
    <w:rsid w:val="00C059A8"/>
    <w:rsid w:val="00C05C43"/>
    <w:rsid w:val="00C075EF"/>
    <w:rsid w:val="00C07D32"/>
    <w:rsid w:val="00C10071"/>
    <w:rsid w:val="00C10AF7"/>
    <w:rsid w:val="00C116A4"/>
    <w:rsid w:val="00C1197F"/>
    <w:rsid w:val="00C11DE1"/>
    <w:rsid w:val="00C12029"/>
    <w:rsid w:val="00C122B3"/>
    <w:rsid w:val="00C12EAC"/>
    <w:rsid w:val="00C13384"/>
    <w:rsid w:val="00C134F5"/>
    <w:rsid w:val="00C13534"/>
    <w:rsid w:val="00C13A76"/>
    <w:rsid w:val="00C1647C"/>
    <w:rsid w:val="00C16BE9"/>
    <w:rsid w:val="00C17435"/>
    <w:rsid w:val="00C17BB9"/>
    <w:rsid w:val="00C20095"/>
    <w:rsid w:val="00C204D5"/>
    <w:rsid w:val="00C20D66"/>
    <w:rsid w:val="00C20F8C"/>
    <w:rsid w:val="00C21A1B"/>
    <w:rsid w:val="00C21B6D"/>
    <w:rsid w:val="00C24D40"/>
    <w:rsid w:val="00C24FAF"/>
    <w:rsid w:val="00C26A93"/>
    <w:rsid w:val="00C26E51"/>
    <w:rsid w:val="00C30742"/>
    <w:rsid w:val="00C33A23"/>
    <w:rsid w:val="00C34814"/>
    <w:rsid w:val="00C36AE0"/>
    <w:rsid w:val="00C42016"/>
    <w:rsid w:val="00C43909"/>
    <w:rsid w:val="00C453AB"/>
    <w:rsid w:val="00C45835"/>
    <w:rsid w:val="00C46B41"/>
    <w:rsid w:val="00C47AC2"/>
    <w:rsid w:val="00C500A7"/>
    <w:rsid w:val="00C50CB6"/>
    <w:rsid w:val="00C51B05"/>
    <w:rsid w:val="00C527E4"/>
    <w:rsid w:val="00C531AC"/>
    <w:rsid w:val="00C54C26"/>
    <w:rsid w:val="00C610BE"/>
    <w:rsid w:val="00C6316E"/>
    <w:rsid w:val="00C64876"/>
    <w:rsid w:val="00C6581A"/>
    <w:rsid w:val="00C6735C"/>
    <w:rsid w:val="00C67548"/>
    <w:rsid w:val="00C67BC7"/>
    <w:rsid w:val="00C70D85"/>
    <w:rsid w:val="00C753AC"/>
    <w:rsid w:val="00C76B8B"/>
    <w:rsid w:val="00C77EE4"/>
    <w:rsid w:val="00C77F0A"/>
    <w:rsid w:val="00C8270A"/>
    <w:rsid w:val="00C8534C"/>
    <w:rsid w:val="00C8542A"/>
    <w:rsid w:val="00C857F2"/>
    <w:rsid w:val="00C85CBA"/>
    <w:rsid w:val="00C85E00"/>
    <w:rsid w:val="00C86F5F"/>
    <w:rsid w:val="00C86FCA"/>
    <w:rsid w:val="00C870B9"/>
    <w:rsid w:val="00C87E7B"/>
    <w:rsid w:val="00C92416"/>
    <w:rsid w:val="00C935ED"/>
    <w:rsid w:val="00C93660"/>
    <w:rsid w:val="00C9381F"/>
    <w:rsid w:val="00C93A31"/>
    <w:rsid w:val="00C94C2B"/>
    <w:rsid w:val="00C94F1F"/>
    <w:rsid w:val="00C95B04"/>
    <w:rsid w:val="00C9626A"/>
    <w:rsid w:val="00C96303"/>
    <w:rsid w:val="00C96FDB"/>
    <w:rsid w:val="00CA02BC"/>
    <w:rsid w:val="00CA274B"/>
    <w:rsid w:val="00CA3246"/>
    <w:rsid w:val="00CA3985"/>
    <w:rsid w:val="00CA4227"/>
    <w:rsid w:val="00CA4508"/>
    <w:rsid w:val="00CA459D"/>
    <w:rsid w:val="00CA50B3"/>
    <w:rsid w:val="00CA513E"/>
    <w:rsid w:val="00CA561F"/>
    <w:rsid w:val="00CA5C86"/>
    <w:rsid w:val="00CA688A"/>
    <w:rsid w:val="00CA6AC0"/>
    <w:rsid w:val="00CA7C85"/>
    <w:rsid w:val="00CB026B"/>
    <w:rsid w:val="00CB22A7"/>
    <w:rsid w:val="00CB2EF9"/>
    <w:rsid w:val="00CB307E"/>
    <w:rsid w:val="00CB358B"/>
    <w:rsid w:val="00CB3D72"/>
    <w:rsid w:val="00CB42CC"/>
    <w:rsid w:val="00CB4D61"/>
    <w:rsid w:val="00CB4DBA"/>
    <w:rsid w:val="00CB5E9E"/>
    <w:rsid w:val="00CC1594"/>
    <w:rsid w:val="00CC1A69"/>
    <w:rsid w:val="00CC2881"/>
    <w:rsid w:val="00CC29F2"/>
    <w:rsid w:val="00CC2F00"/>
    <w:rsid w:val="00CC3980"/>
    <w:rsid w:val="00CC4A1E"/>
    <w:rsid w:val="00CC4C66"/>
    <w:rsid w:val="00CC5D54"/>
    <w:rsid w:val="00CC66E7"/>
    <w:rsid w:val="00CD039D"/>
    <w:rsid w:val="00CD0E91"/>
    <w:rsid w:val="00CD236A"/>
    <w:rsid w:val="00CD2428"/>
    <w:rsid w:val="00CD27A8"/>
    <w:rsid w:val="00CD4363"/>
    <w:rsid w:val="00CD4554"/>
    <w:rsid w:val="00CD4953"/>
    <w:rsid w:val="00CD6B8D"/>
    <w:rsid w:val="00CE0A86"/>
    <w:rsid w:val="00CE1279"/>
    <w:rsid w:val="00CE1796"/>
    <w:rsid w:val="00CE24D8"/>
    <w:rsid w:val="00CE3A88"/>
    <w:rsid w:val="00CE438F"/>
    <w:rsid w:val="00CE4CFF"/>
    <w:rsid w:val="00CE67A0"/>
    <w:rsid w:val="00CE6D24"/>
    <w:rsid w:val="00CE76D1"/>
    <w:rsid w:val="00CF1243"/>
    <w:rsid w:val="00CF1CED"/>
    <w:rsid w:val="00CF29B5"/>
    <w:rsid w:val="00CF2BD1"/>
    <w:rsid w:val="00CF3891"/>
    <w:rsid w:val="00CF635B"/>
    <w:rsid w:val="00CF73DC"/>
    <w:rsid w:val="00D01E4D"/>
    <w:rsid w:val="00D0207A"/>
    <w:rsid w:val="00D034A1"/>
    <w:rsid w:val="00D04FCB"/>
    <w:rsid w:val="00D05930"/>
    <w:rsid w:val="00D0643C"/>
    <w:rsid w:val="00D07586"/>
    <w:rsid w:val="00D07922"/>
    <w:rsid w:val="00D10140"/>
    <w:rsid w:val="00D1088F"/>
    <w:rsid w:val="00D11D7B"/>
    <w:rsid w:val="00D12393"/>
    <w:rsid w:val="00D136C2"/>
    <w:rsid w:val="00D13E6F"/>
    <w:rsid w:val="00D13FFB"/>
    <w:rsid w:val="00D15512"/>
    <w:rsid w:val="00D179E9"/>
    <w:rsid w:val="00D17A24"/>
    <w:rsid w:val="00D210DB"/>
    <w:rsid w:val="00D212A4"/>
    <w:rsid w:val="00D22F1E"/>
    <w:rsid w:val="00D24F3C"/>
    <w:rsid w:val="00D25274"/>
    <w:rsid w:val="00D25A1D"/>
    <w:rsid w:val="00D26023"/>
    <w:rsid w:val="00D264B4"/>
    <w:rsid w:val="00D270B1"/>
    <w:rsid w:val="00D30995"/>
    <w:rsid w:val="00D31D95"/>
    <w:rsid w:val="00D31FC2"/>
    <w:rsid w:val="00D346FF"/>
    <w:rsid w:val="00D35C27"/>
    <w:rsid w:val="00D369C4"/>
    <w:rsid w:val="00D401F6"/>
    <w:rsid w:val="00D40B2F"/>
    <w:rsid w:val="00D4239E"/>
    <w:rsid w:val="00D441CA"/>
    <w:rsid w:val="00D4447F"/>
    <w:rsid w:val="00D4472C"/>
    <w:rsid w:val="00D45E62"/>
    <w:rsid w:val="00D47E0F"/>
    <w:rsid w:val="00D51095"/>
    <w:rsid w:val="00D51F6D"/>
    <w:rsid w:val="00D52457"/>
    <w:rsid w:val="00D52886"/>
    <w:rsid w:val="00D52BA9"/>
    <w:rsid w:val="00D53567"/>
    <w:rsid w:val="00D535FD"/>
    <w:rsid w:val="00D53E09"/>
    <w:rsid w:val="00D54D5B"/>
    <w:rsid w:val="00D55F66"/>
    <w:rsid w:val="00D5647A"/>
    <w:rsid w:val="00D61914"/>
    <w:rsid w:val="00D6198E"/>
    <w:rsid w:val="00D627DA"/>
    <w:rsid w:val="00D64322"/>
    <w:rsid w:val="00D71506"/>
    <w:rsid w:val="00D726A8"/>
    <w:rsid w:val="00D73006"/>
    <w:rsid w:val="00D73750"/>
    <w:rsid w:val="00D743FA"/>
    <w:rsid w:val="00D75494"/>
    <w:rsid w:val="00D760D8"/>
    <w:rsid w:val="00D76F0B"/>
    <w:rsid w:val="00D76FED"/>
    <w:rsid w:val="00D770C8"/>
    <w:rsid w:val="00D775A0"/>
    <w:rsid w:val="00D77988"/>
    <w:rsid w:val="00D77B51"/>
    <w:rsid w:val="00D81F4A"/>
    <w:rsid w:val="00D84086"/>
    <w:rsid w:val="00D849F8"/>
    <w:rsid w:val="00D85826"/>
    <w:rsid w:val="00D875BE"/>
    <w:rsid w:val="00D90A39"/>
    <w:rsid w:val="00D90C7B"/>
    <w:rsid w:val="00D911A8"/>
    <w:rsid w:val="00D91CDB"/>
    <w:rsid w:val="00D9227C"/>
    <w:rsid w:val="00D942ED"/>
    <w:rsid w:val="00D9447A"/>
    <w:rsid w:val="00D955B2"/>
    <w:rsid w:val="00D95B5D"/>
    <w:rsid w:val="00D97F87"/>
    <w:rsid w:val="00DA0083"/>
    <w:rsid w:val="00DA0086"/>
    <w:rsid w:val="00DA097E"/>
    <w:rsid w:val="00DA1870"/>
    <w:rsid w:val="00DA26BD"/>
    <w:rsid w:val="00DA2C2C"/>
    <w:rsid w:val="00DA2CD1"/>
    <w:rsid w:val="00DA4190"/>
    <w:rsid w:val="00DA42F6"/>
    <w:rsid w:val="00DA5B9C"/>
    <w:rsid w:val="00DA652F"/>
    <w:rsid w:val="00DA76A9"/>
    <w:rsid w:val="00DA76F6"/>
    <w:rsid w:val="00DB1C2B"/>
    <w:rsid w:val="00DB1DA6"/>
    <w:rsid w:val="00DB2DD9"/>
    <w:rsid w:val="00DB473D"/>
    <w:rsid w:val="00DB5C06"/>
    <w:rsid w:val="00DB602E"/>
    <w:rsid w:val="00DB6675"/>
    <w:rsid w:val="00DB6D19"/>
    <w:rsid w:val="00DB7757"/>
    <w:rsid w:val="00DC0A91"/>
    <w:rsid w:val="00DC109C"/>
    <w:rsid w:val="00DC137C"/>
    <w:rsid w:val="00DC2628"/>
    <w:rsid w:val="00DC33AB"/>
    <w:rsid w:val="00DC3EF2"/>
    <w:rsid w:val="00DC69E9"/>
    <w:rsid w:val="00DC6E37"/>
    <w:rsid w:val="00DC6E89"/>
    <w:rsid w:val="00DC7941"/>
    <w:rsid w:val="00DD0E76"/>
    <w:rsid w:val="00DD29B6"/>
    <w:rsid w:val="00DD2B1F"/>
    <w:rsid w:val="00DD51BF"/>
    <w:rsid w:val="00DD5775"/>
    <w:rsid w:val="00DE414C"/>
    <w:rsid w:val="00DE4594"/>
    <w:rsid w:val="00DE5A45"/>
    <w:rsid w:val="00DE6C32"/>
    <w:rsid w:val="00DF0909"/>
    <w:rsid w:val="00DF4480"/>
    <w:rsid w:val="00DF63B8"/>
    <w:rsid w:val="00DF78C0"/>
    <w:rsid w:val="00E001D7"/>
    <w:rsid w:val="00E005EE"/>
    <w:rsid w:val="00E0166F"/>
    <w:rsid w:val="00E0356A"/>
    <w:rsid w:val="00E07541"/>
    <w:rsid w:val="00E078E1"/>
    <w:rsid w:val="00E07C16"/>
    <w:rsid w:val="00E11402"/>
    <w:rsid w:val="00E11C4E"/>
    <w:rsid w:val="00E11F65"/>
    <w:rsid w:val="00E144D3"/>
    <w:rsid w:val="00E153E6"/>
    <w:rsid w:val="00E15C5C"/>
    <w:rsid w:val="00E1682F"/>
    <w:rsid w:val="00E216E0"/>
    <w:rsid w:val="00E22E8F"/>
    <w:rsid w:val="00E23109"/>
    <w:rsid w:val="00E24A8A"/>
    <w:rsid w:val="00E25B6E"/>
    <w:rsid w:val="00E26245"/>
    <w:rsid w:val="00E2763A"/>
    <w:rsid w:val="00E27EB8"/>
    <w:rsid w:val="00E319C8"/>
    <w:rsid w:val="00E32095"/>
    <w:rsid w:val="00E32466"/>
    <w:rsid w:val="00E34EF2"/>
    <w:rsid w:val="00E36523"/>
    <w:rsid w:val="00E36880"/>
    <w:rsid w:val="00E37052"/>
    <w:rsid w:val="00E403CF"/>
    <w:rsid w:val="00E413F3"/>
    <w:rsid w:val="00E41A3B"/>
    <w:rsid w:val="00E420ED"/>
    <w:rsid w:val="00E434AC"/>
    <w:rsid w:val="00E449FA"/>
    <w:rsid w:val="00E46A2A"/>
    <w:rsid w:val="00E51109"/>
    <w:rsid w:val="00E511F0"/>
    <w:rsid w:val="00E5131B"/>
    <w:rsid w:val="00E5248D"/>
    <w:rsid w:val="00E542C7"/>
    <w:rsid w:val="00E544B9"/>
    <w:rsid w:val="00E55220"/>
    <w:rsid w:val="00E558EF"/>
    <w:rsid w:val="00E574F4"/>
    <w:rsid w:val="00E57EE0"/>
    <w:rsid w:val="00E60891"/>
    <w:rsid w:val="00E6092B"/>
    <w:rsid w:val="00E60E4B"/>
    <w:rsid w:val="00E60E98"/>
    <w:rsid w:val="00E674DF"/>
    <w:rsid w:val="00E67E33"/>
    <w:rsid w:val="00E705A7"/>
    <w:rsid w:val="00E723B2"/>
    <w:rsid w:val="00E729CB"/>
    <w:rsid w:val="00E73414"/>
    <w:rsid w:val="00E73CE9"/>
    <w:rsid w:val="00E73F5D"/>
    <w:rsid w:val="00E74640"/>
    <w:rsid w:val="00E75CC1"/>
    <w:rsid w:val="00E764E2"/>
    <w:rsid w:val="00E772E7"/>
    <w:rsid w:val="00E7795E"/>
    <w:rsid w:val="00E800C9"/>
    <w:rsid w:val="00E8138B"/>
    <w:rsid w:val="00E81CAD"/>
    <w:rsid w:val="00E81D58"/>
    <w:rsid w:val="00E822B0"/>
    <w:rsid w:val="00E8241B"/>
    <w:rsid w:val="00E834B7"/>
    <w:rsid w:val="00E836EE"/>
    <w:rsid w:val="00E85609"/>
    <w:rsid w:val="00E85C30"/>
    <w:rsid w:val="00E8628C"/>
    <w:rsid w:val="00E86339"/>
    <w:rsid w:val="00E86D24"/>
    <w:rsid w:val="00E874DB"/>
    <w:rsid w:val="00E876CA"/>
    <w:rsid w:val="00E87CD4"/>
    <w:rsid w:val="00E90029"/>
    <w:rsid w:val="00E903EC"/>
    <w:rsid w:val="00E91BBD"/>
    <w:rsid w:val="00E9333F"/>
    <w:rsid w:val="00E9336E"/>
    <w:rsid w:val="00E9338C"/>
    <w:rsid w:val="00E94002"/>
    <w:rsid w:val="00E942A6"/>
    <w:rsid w:val="00E944CB"/>
    <w:rsid w:val="00E946F3"/>
    <w:rsid w:val="00E94AA2"/>
    <w:rsid w:val="00E95BBA"/>
    <w:rsid w:val="00E9759F"/>
    <w:rsid w:val="00EA1899"/>
    <w:rsid w:val="00EA1AE3"/>
    <w:rsid w:val="00EA20A9"/>
    <w:rsid w:val="00EA304A"/>
    <w:rsid w:val="00EA4106"/>
    <w:rsid w:val="00EA44D3"/>
    <w:rsid w:val="00EA676C"/>
    <w:rsid w:val="00EA693B"/>
    <w:rsid w:val="00EA714F"/>
    <w:rsid w:val="00EA79D7"/>
    <w:rsid w:val="00EB107C"/>
    <w:rsid w:val="00EB13F5"/>
    <w:rsid w:val="00EB19A6"/>
    <w:rsid w:val="00EB2468"/>
    <w:rsid w:val="00EB3095"/>
    <w:rsid w:val="00EB4173"/>
    <w:rsid w:val="00EB5B3C"/>
    <w:rsid w:val="00EB6B14"/>
    <w:rsid w:val="00EB6D6E"/>
    <w:rsid w:val="00EC2C22"/>
    <w:rsid w:val="00EC3772"/>
    <w:rsid w:val="00EC407D"/>
    <w:rsid w:val="00EC4A91"/>
    <w:rsid w:val="00EC5916"/>
    <w:rsid w:val="00EC5D80"/>
    <w:rsid w:val="00EC7145"/>
    <w:rsid w:val="00ED0971"/>
    <w:rsid w:val="00ED1B20"/>
    <w:rsid w:val="00ED2C0F"/>
    <w:rsid w:val="00ED3179"/>
    <w:rsid w:val="00ED364E"/>
    <w:rsid w:val="00ED463C"/>
    <w:rsid w:val="00ED6211"/>
    <w:rsid w:val="00ED6D3A"/>
    <w:rsid w:val="00ED7395"/>
    <w:rsid w:val="00EE3E21"/>
    <w:rsid w:val="00EE469D"/>
    <w:rsid w:val="00EE7D14"/>
    <w:rsid w:val="00EE7DC8"/>
    <w:rsid w:val="00EF0B7C"/>
    <w:rsid w:val="00EF0D73"/>
    <w:rsid w:val="00EF1864"/>
    <w:rsid w:val="00EF2098"/>
    <w:rsid w:val="00EF4577"/>
    <w:rsid w:val="00EF5EF7"/>
    <w:rsid w:val="00EF60C9"/>
    <w:rsid w:val="00EF6846"/>
    <w:rsid w:val="00EF77ED"/>
    <w:rsid w:val="00EF7CE3"/>
    <w:rsid w:val="00EF7D8A"/>
    <w:rsid w:val="00F001D9"/>
    <w:rsid w:val="00F00C15"/>
    <w:rsid w:val="00F015D6"/>
    <w:rsid w:val="00F05346"/>
    <w:rsid w:val="00F06C5C"/>
    <w:rsid w:val="00F07326"/>
    <w:rsid w:val="00F0749A"/>
    <w:rsid w:val="00F1033D"/>
    <w:rsid w:val="00F10775"/>
    <w:rsid w:val="00F11058"/>
    <w:rsid w:val="00F11BD1"/>
    <w:rsid w:val="00F12722"/>
    <w:rsid w:val="00F1276F"/>
    <w:rsid w:val="00F132AD"/>
    <w:rsid w:val="00F13FBF"/>
    <w:rsid w:val="00F155AA"/>
    <w:rsid w:val="00F17E99"/>
    <w:rsid w:val="00F20748"/>
    <w:rsid w:val="00F2099B"/>
    <w:rsid w:val="00F22EE3"/>
    <w:rsid w:val="00F23386"/>
    <w:rsid w:val="00F24E1F"/>
    <w:rsid w:val="00F309D9"/>
    <w:rsid w:val="00F31832"/>
    <w:rsid w:val="00F32319"/>
    <w:rsid w:val="00F329FE"/>
    <w:rsid w:val="00F33692"/>
    <w:rsid w:val="00F34233"/>
    <w:rsid w:val="00F34E9C"/>
    <w:rsid w:val="00F35B22"/>
    <w:rsid w:val="00F36CA9"/>
    <w:rsid w:val="00F418A9"/>
    <w:rsid w:val="00F42FCD"/>
    <w:rsid w:val="00F4471B"/>
    <w:rsid w:val="00F45CFD"/>
    <w:rsid w:val="00F46835"/>
    <w:rsid w:val="00F46B32"/>
    <w:rsid w:val="00F46FE3"/>
    <w:rsid w:val="00F47913"/>
    <w:rsid w:val="00F50869"/>
    <w:rsid w:val="00F50E53"/>
    <w:rsid w:val="00F51299"/>
    <w:rsid w:val="00F5192A"/>
    <w:rsid w:val="00F52E6C"/>
    <w:rsid w:val="00F52FFA"/>
    <w:rsid w:val="00F531E0"/>
    <w:rsid w:val="00F53774"/>
    <w:rsid w:val="00F547A8"/>
    <w:rsid w:val="00F54BEB"/>
    <w:rsid w:val="00F56C8A"/>
    <w:rsid w:val="00F5749E"/>
    <w:rsid w:val="00F5761B"/>
    <w:rsid w:val="00F57A71"/>
    <w:rsid w:val="00F6066E"/>
    <w:rsid w:val="00F6169D"/>
    <w:rsid w:val="00F61DE0"/>
    <w:rsid w:val="00F622E5"/>
    <w:rsid w:val="00F63026"/>
    <w:rsid w:val="00F63733"/>
    <w:rsid w:val="00F6397B"/>
    <w:rsid w:val="00F644D5"/>
    <w:rsid w:val="00F64F3D"/>
    <w:rsid w:val="00F64F76"/>
    <w:rsid w:val="00F6518B"/>
    <w:rsid w:val="00F6558F"/>
    <w:rsid w:val="00F675A0"/>
    <w:rsid w:val="00F70338"/>
    <w:rsid w:val="00F717F6"/>
    <w:rsid w:val="00F71C3E"/>
    <w:rsid w:val="00F72CD9"/>
    <w:rsid w:val="00F75A27"/>
    <w:rsid w:val="00F772CB"/>
    <w:rsid w:val="00F80790"/>
    <w:rsid w:val="00F810F0"/>
    <w:rsid w:val="00F813A0"/>
    <w:rsid w:val="00F81B3B"/>
    <w:rsid w:val="00F81ED5"/>
    <w:rsid w:val="00F82408"/>
    <w:rsid w:val="00F82B43"/>
    <w:rsid w:val="00F8571F"/>
    <w:rsid w:val="00F864B1"/>
    <w:rsid w:val="00F869D5"/>
    <w:rsid w:val="00F87517"/>
    <w:rsid w:val="00F87925"/>
    <w:rsid w:val="00F90BA0"/>
    <w:rsid w:val="00F91DA7"/>
    <w:rsid w:val="00F93A80"/>
    <w:rsid w:val="00F94226"/>
    <w:rsid w:val="00F95508"/>
    <w:rsid w:val="00F95CFB"/>
    <w:rsid w:val="00F96FBC"/>
    <w:rsid w:val="00F971E0"/>
    <w:rsid w:val="00FA0E0F"/>
    <w:rsid w:val="00FA1123"/>
    <w:rsid w:val="00FA4BF8"/>
    <w:rsid w:val="00FA6EA1"/>
    <w:rsid w:val="00FA7011"/>
    <w:rsid w:val="00FB0560"/>
    <w:rsid w:val="00FB1170"/>
    <w:rsid w:val="00FB1820"/>
    <w:rsid w:val="00FB1C43"/>
    <w:rsid w:val="00FB27D8"/>
    <w:rsid w:val="00FB2B6C"/>
    <w:rsid w:val="00FB3402"/>
    <w:rsid w:val="00FB3468"/>
    <w:rsid w:val="00FB408F"/>
    <w:rsid w:val="00FB4820"/>
    <w:rsid w:val="00FB6BCA"/>
    <w:rsid w:val="00FB778E"/>
    <w:rsid w:val="00FC0373"/>
    <w:rsid w:val="00FC0766"/>
    <w:rsid w:val="00FC1933"/>
    <w:rsid w:val="00FC263F"/>
    <w:rsid w:val="00FC3501"/>
    <w:rsid w:val="00FC3A35"/>
    <w:rsid w:val="00FC3AB4"/>
    <w:rsid w:val="00FC4314"/>
    <w:rsid w:val="00FC434E"/>
    <w:rsid w:val="00FC4B55"/>
    <w:rsid w:val="00FC6956"/>
    <w:rsid w:val="00FC72E7"/>
    <w:rsid w:val="00FD05C9"/>
    <w:rsid w:val="00FD3287"/>
    <w:rsid w:val="00FD38D1"/>
    <w:rsid w:val="00FD46CB"/>
    <w:rsid w:val="00FD5A54"/>
    <w:rsid w:val="00FD5B85"/>
    <w:rsid w:val="00FD5C87"/>
    <w:rsid w:val="00FE0473"/>
    <w:rsid w:val="00FE2066"/>
    <w:rsid w:val="00FE2969"/>
    <w:rsid w:val="00FE48F4"/>
    <w:rsid w:val="00FE6806"/>
    <w:rsid w:val="00FE6D4F"/>
    <w:rsid w:val="00FE76C1"/>
    <w:rsid w:val="00FF1A50"/>
    <w:rsid w:val="00FF24CB"/>
    <w:rsid w:val="00FF3DF5"/>
    <w:rsid w:val="00FF42E2"/>
    <w:rsid w:val="00FF57E8"/>
    <w:rsid w:val="00FF5CF4"/>
    <w:rsid w:val="00FF6C23"/>
    <w:rsid w:val="00FF6D41"/>
    <w:rsid w:val="00FF73DA"/>
    <w:rsid w:val="00FF7605"/>
    <w:rsid w:val="00FF77D5"/>
    <w:rsid w:val="00FF7BE2"/>
    <w:rsid w:val="01210F2C"/>
    <w:rsid w:val="02FE58BD"/>
    <w:rsid w:val="040D6FE5"/>
    <w:rsid w:val="07A501AD"/>
    <w:rsid w:val="0BF611EC"/>
    <w:rsid w:val="0DD52CE6"/>
    <w:rsid w:val="0FA00842"/>
    <w:rsid w:val="100172DA"/>
    <w:rsid w:val="103264AE"/>
    <w:rsid w:val="108813F7"/>
    <w:rsid w:val="138B64FA"/>
    <w:rsid w:val="13971E31"/>
    <w:rsid w:val="1778624E"/>
    <w:rsid w:val="18815543"/>
    <w:rsid w:val="1A0001A5"/>
    <w:rsid w:val="1A850BAE"/>
    <w:rsid w:val="1EE85E92"/>
    <w:rsid w:val="213D75B0"/>
    <w:rsid w:val="221C4DBD"/>
    <w:rsid w:val="23776DB3"/>
    <w:rsid w:val="23943E49"/>
    <w:rsid w:val="240B2A75"/>
    <w:rsid w:val="2817124C"/>
    <w:rsid w:val="2AE45388"/>
    <w:rsid w:val="2EF06003"/>
    <w:rsid w:val="37C67F2B"/>
    <w:rsid w:val="37CB2932"/>
    <w:rsid w:val="39AC123B"/>
    <w:rsid w:val="3BD615AE"/>
    <w:rsid w:val="3C250188"/>
    <w:rsid w:val="418B44E4"/>
    <w:rsid w:val="41E91178"/>
    <w:rsid w:val="426F5FF5"/>
    <w:rsid w:val="42AF7E87"/>
    <w:rsid w:val="49764A0E"/>
    <w:rsid w:val="4BF03D9F"/>
    <w:rsid w:val="4DEF07D7"/>
    <w:rsid w:val="5066634F"/>
    <w:rsid w:val="50C52920"/>
    <w:rsid w:val="513E2798"/>
    <w:rsid w:val="52264B0F"/>
    <w:rsid w:val="526C7939"/>
    <w:rsid w:val="53115B0F"/>
    <w:rsid w:val="537E725B"/>
    <w:rsid w:val="56215D49"/>
    <w:rsid w:val="56B70908"/>
    <w:rsid w:val="588E5F1E"/>
    <w:rsid w:val="59210169"/>
    <w:rsid w:val="5AFA07F4"/>
    <w:rsid w:val="5F4B428A"/>
    <w:rsid w:val="5FB36E36"/>
    <w:rsid w:val="60C35EAB"/>
    <w:rsid w:val="61C41FF4"/>
    <w:rsid w:val="6224019A"/>
    <w:rsid w:val="62C2404B"/>
    <w:rsid w:val="62FC25C7"/>
    <w:rsid w:val="63DF7088"/>
    <w:rsid w:val="640F442F"/>
    <w:rsid w:val="66813D13"/>
    <w:rsid w:val="676A53AF"/>
    <w:rsid w:val="694B2296"/>
    <w:rsid w:val="6BA169DF"/>
    <w:rsid w:val="6D26464D"/>
    <w:rsid w:val="6D816C46"/>
    <w:rsid w:val="6E3D1D73"/>
    <w:rsid w:val="6F2D7551"/>
    <w:rsid w:val="6F753B9F"/>
    <w:rsid w:val="70B504B7"/>
    <w:rsid w:val="724B1BE2"/>
    <w:rsid w:val="72DE6045"/>
    <w:rsid w:val="73EF7EF0"/>
    <w:rsid w:val="7592062D"/>
    <w:rsid w:val="779A681E"/>
    <w:rsid w:val="7C0075AB"/>
    <w:rsid w:val="7CC8701A"/>
    <w:rsid w:val="7DDB28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429663C"/>
  <w15:docId w15:val="{F7CD76A8-487A-4DD2-8F01-A2968C2B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uiPriority="9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/>
    <w:lsdException w:name="toc 8" w:uiPriority="39" w:qFormat="1"/>
    <w:lsdException w:name="toc 9" w:uiPriority="39" w:qFormat="1"/>
    <w:lsdException w:name="Normal Indent" w:qFormat="1"/>
    <w:lsdException w:name="footnote text" w:uiPriority="99" w:qFormat="1"/>
    <w:lsdException w:name="header" w:qFormat="1"/>
    <w:lsdException w:name="footer" w:qFormat="1"/>
    <w:lsdException w:name="index heading" w:qFormat="1"/>
    <w:lsdException w:name="caption" w:qFormat="1"/>
    <w:lsdException w:name="table of figures" w:uiPriority="99" w:qFormat="1"/>
    <w:lsdException w:name="envelope address" w:semiHidden="1" w:qFormat="1"/>
    <w:lsdException w:name="envelope return" w:semiHidden="1" w:qFormat="1"/>
    <w:lsdException w:name="footnote reference" w:uiPriority="99" w:qFormat="1"/>
    <w:lsdException w:name="annotation reference" w:qFormat="1"/>
    <w:lsdException w:name="line number" w:semiHidden="1" w:qFormat="1"/>
    <w:lsdException w:name="page number" w:qFormat="1"/>
    <w:lsdException w:name="endnote reference" w:qFormat="1"/>
    <w:lsdException w:name="endnote text" w:qFormat="1"/>
    <w:lsdException w:name="table of authorities" w:semiHidden="1" w:uiPriority="99" w:unhideWhenUsed="1"/>
    <w:lsdException w:name="macro" w:semiHidden="1" w:uiPriority="99" w:qFormat="1"/>
    <w:lsdException w:name="toa heading" w:qFormat="1"/>
    <w:lsdException w:name="List" w:semiHidden="1" w:uiPriority="99" w:unhideWhenUsed="1" w:qFormat="1"/>
    <w:lsdException w:name="List Bullet" w:qFormat="1"/>
    <w:lsdException w:name="List Number" w:qFormat="1"/>
    <w:lsdException w:name="List 2" w:qFormat="1"/>
    <w:lsdException w:name="List 3" w:semiHidden="1" w:uiPriority="99"/>
    <w:lsdException w:name="List 4" w:semiHidden="1" w:qFormat="1"/>
    <w:lsdException w:name="List 5" w:semiHidden="1" w:qFormat="1"/>
    <w:lsdException w:name="List Bullet 2" w:qFormat="1"/>
    <w:lsdException w:name="List Bullet 3" w:qFormat="1"/>
    <w:lsdException w:name="List Bullet 4" w:semiHidden="1" w:qFormat="1"/>
    <w:lsdException w:name="List Bullet 5" w:semiHidden="1" w:qFormat="1"/>
    <w:lsdException w:name="List Number 2" w:semiHidden="1" w:uiPriority="99"/>
    <w:lsdException w:name="List Number 3" w:semiHidden="1" w:uiPriority="99"/>
    <w:lsdException w:name="List Number 4" w:qFormat="1"/>
    <w:lsdException w:name="List Number 5" w:semiHidden="1" w:qFormat="1"/>
    <w:lsdException w:name="Title" w:uiPriority="10" w:qFormat="1"/>
    <w:lsdException w:name="Closing" w:qFormat="1"/>
    <w:lsdException w:name="Signature" w:semiHidden="1" w:qFormat="1"/>
    <w:lsdException w:name="Default Paragraph Font" w:semiHidden="1" w:uiPriority="1" w:unhideWhenUsed="1" w:qFormat="1"/>
    <w:lsdException w:name="Body Text" w:qFormat="1"/>
    <w:lsdException w:name="Body Text Indent" w:uiPriority="99"/>
    <w:lsdException w:name="List Continue" w:semiHidden="1" w:qFormat="1"/>
    <w:lsdException w:name="List Continue 2" w:semiHidden="1" w:qFormat="1"/>
    <w:lsdException w:name="List Continue 3" w:semiHidden="1" w:qFormat="1"/>
    <w:lsdException w:name="List Continue 4" w:semiHidden="1" w:qFormat="1"/>
    <w:lsdException w:name="List Continue 5" w:semiHidden="1" w:qFormat="1"/>
    <w:lsdException w:name="Message Header" w:semiHidden="1" w:qFormat="1"/>
    <w:lsdException w:name="Subtitle" w:uiPriority="11" w:qFormat="1"/>
    <w:lsdException w:name="Salutation" w:semiHidden="1" w:qFormat="1"/>
    <w:lsdException w:name="Date" w:semiHidden="1" w:uiPriority="99" w:qFormat="1"/>
    <w:lsdException w:name="Body Text First Indent" w:semiHidden="1" w:qFormat="1"/>
    <w:lsdException w:name="Body Text First Indent 2" w:semiHidden="1" w:qFormat="1"/>
    <w:lsdException w:name="Note Heading" w:semiHidden="1" w:qFormat="1"/>
    <w:lsdException w:name="Body Text 2" w:uiPriority="99" w:qFormat="1"/>
    <w:lsdException w:name="Body Text 3" w:qFormat="1"/>
    <w:lsdException w:name="Body Text Indent 3" w:qFormat="1"/>
    <w:lsdException w:name="Block Text" w:qFormat="1"/>
    <w:lsdException w:name="Hyperlink" w:uiPriority="99" w:qFormat="1"/>
    <w:lsdException w:name="FollowedHyperlink" w:uiPriority="99" w:qFormat="1"/>
    <w:lsdException w:name="Strong" w:qFormat="1"/>
    <w:lsdException w:name="Emphasis" w:qFormat="1"/>
    <w:lsdException w:name="Document Map" w:qFormat="1"/>
    <w:lsdException w:name="Plain Text" w:uiPriority="99" w:qFormat="1"/>
    <w:lsdException w:name="E-mail Signature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qFormat="1"/>
    <w:lsdException w:name="HTML Address" w:semiHidden="1" w:qFormat="1"/>
    <w:lsdException w:name="HTML Cite" w:semiHidden="1" w:qFormat="1"/>
    <w:lsdException w:name="HTML Code" w:semiHidden="1" w:qFormat="1"/>
    <w:lsdException w:name="HTML Definition" w:semiHidden="1" w:qFormat="1"/>
    <w:lsdException w:name="HTML Keyboard" w:semiHidden="1" w:qFormat="1"/>
    <w:lsdException w:name="HTML Preformatted" w:semiHidden="1" w:uiPriority="99" w:qFormat="1"/>
    <w:lsdException w:name="HTML Sample" w:semiHidden="1" w:qFormat="1"/>
    <w:lsdException w:name="HTML Typewriter" w:semiHidden="1" w:qFormat="1"/>
    <w:lsdException w:name="HTML Variable" w:semiHidden="1" w:qFormat="1"/>
    <w:lsdException w:name="Normal Table" w:semiHidden="1" w:uiPriority="99" w:unhideWhenUsed="1" w:qFormat="1"/>
    <w:lsdException w:name="annotation subject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iPriority="99" w:qFormat="1"/>
    <w:lsdException w:name="Table Grid" w:qFormat="1"/>
    <w:lsdException w:name="Table Theme" w:semiHidden="1" w:unhideWhenUsed="1" w:qFormat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 w:qFormat="1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semiHidden/>
    <w:pPr>
      <w:spacing w:after="60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paragraph" w:styleId="Heading1">
    <w:name w:val="heading 1"/>
    <w:basedOn w:val="FinastraTextBody"/>
    <w:next w:val="FinastraTextBody"/>
    <w:link w:val="Heading1Char"/>
    <w:uiPriority w:val="9"/>
    <w:qFormat/>
    <w:pPr>
      <w:keepNext/>
      <w:keepLines/>
      <w:suppressAutoHyphens/>
      <w:spacing w:before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FinastraTextBody"/>
    <w:next w:val="FinastraTextBody"/>
    <w:link w:val="Heading2Char"/>
    <w:uiPriority w:val="9"/>
    <w:qFormat/>
    <w:pPr>
      <w:keepNext/>
      <w:keepLines/>
      <w:spacing w:before="360"/>
      <w:outlineLvl w:val="1"/>
    </w:pPr>
    <w:rPr>
      <w:rFonts w:eastAsiaTheme="majorEastAsia" w:cstheme="majorBidi"/>
      <w:b/>
      <w:bCs/>
      <w:i/>
      <w:iCs/>
      <w:color w:val="6948D9" w:themeColor="accent2"/>
      <w:sz w:val="28"/>
      <w:szCs w:val="26"/>
    </w:rPr>
  </w:style>
  <w:style w:type="paragraph" w:styleId="Heading3">
    <w:name w:val="heading 3"/>
    <w:basedOn w:val="FinastraTextBody"/>
    <w:next w:val="FinastraTextBody"/>
    <w:link w:val="Heading3Char"/>
    <w:qFormat/>
    <w:pPr>
      <w:keepNext/>
      <w:keepLines/>
      <w:spacing w:before="36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FinastraTextBody"/>
    <w:next w:val="FinastraTextBody"/>
    <w:link w:val="Heading4Char"/>
    <w:uiPriority w:val="9"/>
    <w:qFormat/>
    <w:pPr>
      <w:keepNext/>
      <w:keepLines/>
      <w:spacing w:before="360"/>
      <w:outlineLvl w:val="3"/>
    </w:pPr>
    <w:rPr>
      <w:rFonts w:eastAsiaTheme="majorEastAsia" w:cstheme="majorBidi"/>
      <w:b/>
      <w:bCs/>
      <w:iCs/>
      <w:color w:val="CD3CAD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color w:val="CD3CAD" w:themeColor="accent1"/>
    </w:rPr>
  </w:style>
  <w:style w:type="paragraph" w:styleId="Heading6">
    <w:name w:val="heading 6"/>
    <w:basedOn w:val="Normal"/>
    <w:next w:val="Normal"/>
    <w:link w:val="Heading6Char"/>
    <w:qFormat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paragraph" w:styleId="Heading7">
    <w:name w:val="heading 7"/>
    <w:basedOn w:val="Normal"/>
    <w:next w:val="Normal"/>
    <w:link w:val="Heading7Char"/>
    <w:qFormat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paragraph" w:styleId="Heading8">
    <w:name w:val="heading 8"/>
    <w:basedOn w:val="Normal"/>
    <w:next w:val="Normal"/>
    <w:link w:val="Heading8Char"/>
    <w:qFormat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666666" w:themeColor="text1" w:themeTint="99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nastraTextBody">
    <w:name w:val="Finastra Text: Body"/>
    <w:basedOn w:val="Normal"/>
    <w:qFormat/>
    <w:pPr>
      <w:tabs>
        <w:tab w:val="left" w:pos="3680"/>
      </w:tabs>
      <w:spacing w:before="120" w:after="0"/>
      <w:jc w:val="both"/>
    </w:pPr>
    <w:rPr>
      <w:rFonts w:cstheme="majorHAnsi"/>
      <w:sz w:val="22"/>
      <w:szCs w:val="22"/>
      <w:lang w:val="en-IE" w:eastAsia="ja-JP"/>
    </w:rPr>
  </w:style>
  <w:style w:type="paragraph" w:styleId="BalloonText">
    <w:name w:val="Balloon Text"/>
    <w:basedOn w:val="Normal"/>
    <w:link w:val="BalloonTextChar"/>
    <w:uiPriority w:val="99"/>
    <w:qFormat/>
    <w:rPr>
      <w:rFonts w:cs="Tahoma"/>
      <w:sz w:val="16"/>
      <w:szCs w:val="16"/>
    </w:rPr>
  </w:style>
  <w:style w:type="paragraph" w:styleId="BlockText">
    <w:name w:val="Block Text"/>
    <w:basedOn w:val="Normal"/>
    <w:qFormat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CD3CAD" w:themeColor="accent1"/>
    </w:rPr>
  </w:style>
  <w:style w:type="paragraph" w:styleId="BodyText">
    <w:name w:val="Body Text"/>
    <w:basedOn w:val="FinastraTextBody"/>
    <w:next w:val="FinastraTextBody"/>
    <w:link w:val="BodyTextChar"/>
    <w:qFormat/>
  </w:style>
  <w:style w:type="paragraph" w:styleId="BodyText2">
    <w:name w:val="Body Text 2"/>
    <w:basedOn w:val="FinastraTextBody"/>
    <w:link w:val="BodyText2Char"/>
    <w:uiPriority w:val="99"/>
    <w:qFormat/>
    <w:pPr>
      <w:spacing w:line="480" w:lineRule="auto"/>
    </w:pPr>
    <w:rPr>
      <w:sz w:val="16"/>
    </w:rPr>
  </w:style>
  <w:style w:type="paragraph" w:styleId="BodyText3">
    <w:name w:val="Body Text 3"/>
    <w:basedOn w:val="FinastraTextBody"/>
    <w:link w:val="BodyText3Char"/>
    <w:qFormat/>
    <w:rPr>
      <w:i/>
      <w:sz w:val="16"/>
      <w:szCs w:val="16"/>
    </w:rPr>
  </w:style>
  <w:style w:type="paragraph" w:styleId="BodyTextFirstIndent">
    <w:name w:val="Body Text First Indent"/>
    <w:basedOn w:val="FinastraTextBody"/>
    <w:link w:val="BodyTextFirstIndentChar"/>
    <w:semiHidden/>
    <w:qFormat/>
    <w:pPr>
      <w:tabs>
        <w:tab w:val="clear" w:pos="3680"/>
      </w:tabs>
      <w:ind w:firstLine="360"/>
    </w:pPr>
    <w:rPr>
      <w:rFonts w:cstheme="minorBidi"/>
    </w:rPr>
  </w:style>
  <w:style w:type="paragraph" w:styleId="BodyTextIndent">
    <w:name w:val="Body Text Indent"/>
    <w:basedOn w:val="FinastraTextBody"/>
    <w:link w:val="BodyTextIndentChar"/>
    <w:uiPriority w:val="99"/>
    <w:pPr>
      <w:ind w:left="283"/>
    </w:pPr>
  </w:style>
  <w:style w:type="paragraph" w:styleId="BodyTextFirstIndent2">
    <w:name w:val="Body Text First Indent 2"/>
    <w:basedOn w:val="FinastraTextBody"/>
    <w:link w:val="BodyTextFirstIndent2Char"/>
    <w:semiHidden/>
    <w:qFormat/>
    <w:pPr>
      <w:ind w:left="360" w:firstLine="360"/>
    </w:pPr>
  </w:style>
  <w:style w:type="paragraph" w:styleId="BodyTextIndent2">
    <w:name w:val="Body Text Indent 2"/>
    <w:basedOn w:val="FinastraTextBody"/>
    <w:link w:val="BodyTextIndent2Char"/>
    <w:pPr>
      <w:spacing w:line="480" w:lineRule="auto"/>
      <w:ind w:left="283"/>
    </w:pPr>
    <w:rPr>
      <w:sz w:val="16"/>
    </w:rPr>
  </w:style>
  <w:style w:type="paragraph" w:styleId="BodyTextIndent3">
    <w:name w:val="Body Text Indent 3"/>
    <w:basedOn w:val="FinastraTextBody"/>
    <w:link w:val="BodyTextIndent3Char"/>
    <w:qFormat/>
    <w:pPr>
      <w:ind w:left="283"/>
    </w:pPr>
    <w:rPr>
      <w:sz w:val="14"/>
      <w:szCs w:val="16"/>
    </w:rPr>
  </w:style>
  <w:style w:type="paragraph" w:styleId="Caption">
    <w:name w:val="caption"/>
    <w:basedOn w:val="Normal"/>
    <w:next w:val="Normal"/>
    <w:link w:val="CaptionChar"/>
    <w:qFormat/>
    <w:pPr>
      <w:spacing w:before="120" w:after="0"/>
    </w:pPr>
    <w:rPr>
      <w:rFonts w:ascii="Arial" w:hAnsi="Arial"/>
      <w:b/>
      <w:bCs/>
      <w:color w:val="auto"/>
      <w:sz w:val="16"/>
      <w:szCs w:val="18"/>
    </w:rPr>
  </w:style>
  <w:style w:type="paragraph" w:styleId="Closing">
    <w:name w:val="Closing"/>
    <w:basedOn w:val="FinastraTextBody"/>
    <w:link w:val="ClosingChar"/>
    <w:qFormat/>
    <w:pPr>
      <w:ind w:left="4252"/>
    </w:pPr>
    <w:rPr>
      <w:b/>
      <w:color w:val="202020" w:themeColor="text2" w:themeShade="80"/>
    </w:rPr>
  </w:style>
  <w:style w:type="character" w:styleId="CommentReference">
    <w:name w:val="annotation reference"/>
    <w:basedOn w:val="DefaultParagraphFont"/>
    <w:qFormat/>
    <w:rPr>
      <w:rFonts w:asciiTheme="minorHAnsi" w:hAnsiTheme="minorHAnsi"/>
      <w:color w:val="202020" w:themeColor="text2" w:themeShade="80"/>
      <w:sz w:val="16"/>
      <w:szCs w:val="16"/>
    </w:rPr>
  </w:style>
  <w:style w:type="paragraph" w:styleId="CommentText">
    <w:name w:val="annotation text"/>
    <w:basedOn w:val="Normal"/>
    <w:link w:val="CommentTextChar"/>
    <w:rPr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qFormat/>
    <w:rPr>
      <w:b/>
      <w:bCs/>
      <w:color w:val="202020" w:themeColor="text2" w:themeShade="80"/>
    </w:rPr>
  </w:style>
  <w:style w:type="paragraph" w:styleId="Date">
    <w:name w:val="Date"/>
    <w:basedOn w:val="Normal"/>
    <w:next w:val="Normal"/>
    <w:link w:val="DateChar"/>
    <w:uiPriority w:val="99"/>
    <w:semiHidden/>
    <w:qFormat/>
  </w:style>
  <w:style w:type="paragraph" w:styleId="DocumentMap">
    <w:name w:val="Document Map"/>
    <w:basedOn w:val="Normal"/>
    <w:link w:val="DocumentMapChar"/>
    <w:qFormat/>
    <w:rPr>
      <w:rFonts w:cs="Tahoma"/>
      <w:color w:val="auto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qFormat/>
  </w:style>
  <w:style w:type="character" w:styleId="Emphasis">
    <w:name w:val="Emphasis"/>
    <w:basedOn w:val="DefaultParagraphFont"/>
    <w:qFormat/>
    <w:rPr>
      <w:rFonts w:asciiTheme="minorHAnsi" w:hAnsiTheme="minorHAnsi"/>
      <w:i/>
      <w:iCs/>
      <w:color w:val="303030" w:themeColor="text2" w:themeShade="BF"/>
      <w:sz w:val="20"/>
    </w:rPr>
  </w:style>
  <w:style w:type="character" w:styleId="EndnoteReference">
    <w:name w:val="endnote reference"/>
    <w:basedOn w:val="DefaultParagraphFont"/>
    <w:qFormat/>
    <w:rPr>
      <w:rFonts w:asciiTheme="minorHAnsi" w:hAnsiTheme="minorHAnsi"/>
      <w:b/>
      <w:color w:val="202020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qFormat/>
    <w:rPr>
      <w:sz w:val="16"/>
    </w:rPr>
  </w:style>
  <w:style w:type="paragraph" w:styleId="EnvelopeAddress">
    <w:name w:val="envelope address"/>
    <w:basedOn w:val="Normal"/>
    <w:semiHidden/>
    <w:qFormat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qFormat/>
    <w:pPr>
      <w:spacing w:after="0" w:line="264" w:lineRule="atLeast"/>
      <w:jc w:val="both"/>
    </w:pPr>
    <w:rPr>
      <w:rFonts w:ascii="Arial" w:eastAsia="Times New Roman" w:hAnsi="Arial" w:cs="Arial"/>
      <w:color w:val="333333"/>
      <w:lang w:eastAsia="en-GB"/>
    </w:rPr>
  </w:style>
  <w:style w:type="character" w:styleId="FollowedHyperlink">
    <w:name w:val="FollowedHyperlink"/>
    <w:basedOn w:val="DefaultParagraphFont"/>
    <w:uiPriority w:val="99"/>
    <w:qFormat/>
    <w:rPr>
      <w:rFonts w:asciiTheme="minorHAnsi" w:hAnsiTheme="minorHAnsi"/>
      <w:color w:val="CD3CAD" w:themeColor="followedHyperlink"/>
      <w:sz w:val="20"/>
      <w:u w:val="none"/>
    </w:rPr>
  </w:style>
  <w:style w:type="paragraph" w:styleId="Footer">
    <w:name w:val="footer"/>
    <w:basedOn w:val="Normal"/>
    <w:link w:val="FooterChar"/>
    <w:qFormat/>
    <w:pPr>
      <w:tabs>
        <w:tab w:val="center" w:pos="4513"/>
        <w:tab w:val="right" w:pos="9026"/>
      </w:tabs>
    </w:pPr>
    <w:rPr>
      <w:rFonts w:ascii="Arial" w:hAnsi="Arial"/>
      <w:sz w:val="16"/>
    </w:rPr>
  </w:style>
  <w:style w:type="character" w:styleId="FootnoteReference">
    <w:name w:val="footnote reference"/>
    <w:basedOn w:val="DefaultParagraphFont"/>
    <w:uiPriority w:val="99"/>
    <w:qFormat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qFormat/>
  </w:style>
  <w:style w:type="paragraph" w:styleId="Header">
    <w:name w:val="header"/>
    <w:basedOn w:val="Normal"/>
    <w:link w:val="HeaderChar"/>
    <w:qFormat/>
    <w:pPr>
      <w:tabs>
        <w:tab w:val="center" w:pos="4513"/>
        <w:tab w:val="right" w:pos="9026"/>
      </w:tabs>
    </w:pPr>
  </w:style>
  <w:style w:type="character" w:styleId="HTMLAcronym">
    <w:name w:val="HTML Acronym"/>
    <w:basedOn w:val="DefaultParagraphFont"/>
    <w:semiHidden/>
    <w:qFormat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semiHidden/>
    <w:qFormat/>
    <w:rPr>
      <w:i/>
      <w:iCs/>
    </w:rPr>
  </w:style>
  <w:style w:type="character" w:styleId="HTMLCite">
    <w:name w:val="HTML Cite"/>
    <w:basedOn w:val="DefaultParagraphFont"/>
    <w:semiHidden/>
    <w:qFormat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semiHidden/>
    <w:qFormat/>
    <w:rPr>
      <w:rFonts w:asciiTheme="minorHAnsi" w:hAnsiTheme="minorHAnsi" w:cs="Consolas"/>
      <w:color w:val="999999" w:themeColor="text1" w:themeTint="66"/>
      <w:sz w:val="20"/>
      <w:szCs w:val="20"/>
    </w:rPr>
  </w:style>
  <w:style w:type="character" w:styleId="HTMLDefinition">
    <w:name w:val="HTML Definition"/>
    <w:basedOn w:val="DefaultParagraphFont"/>
    <w:semiHidden/>
    <w:qFormat/>
    <w:rPr>
      <w:i/>
      <w:iCs/>
      <w:color w:val="666666" w:themeColor="text1" w:themeTint="99"/>
    </w:rPr>
  </w:style>
  <w:style w:type="character" w:styleId="HTMLKeyboard">
    <w:name w:val="HTML Keyboard"/>
    <w:semiHidden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qFormat/>
    <w:pPr>
      <w:spacing w:after="0" w:line="264" w:lineRule="atLeast"/>
      <w:jc w:val="both"/>
    </w:pPr>
    <w:rPr>
      <w:rFonts w:ascii="Courier New" w:eastAsia="Times New Roman" w:hAnsi="Courier New" w:cs="Courier New"/>
      <w:color w:val="333333"/>
      <w:lang w:eastAsia="en-GB"/>
    </w:rPr>
  </w:style>
  <w:style w:type="character" w:styleId="HTMLSample">
    <w:name w:val="HTML Sample"/>
    <w:semiHidden/>
    <w:qFormat/>
    <w:rPr>
      <w:rFonts w:ascii="Courier New" w:hAnsi="Courier New" w:cs="Courier New"/>
    </w:rPr>
  </w:style>
  <w:style w:type="character" w:styleId="HTMLTypewriter">
    <w:name w:val="HTML Typewriter"/>
    <w:semiHidden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qFormat/>
    <w:rPr>
      <w:i/>
      <w:iCs/>
    </w:rPr>
  </w:style>
  <w:style w:type="character" w:styleId="Hyperlink">
    <w:name w:val="Hyperlink"/>
    <w:basedOn w:val="DefaultParagraphFont"/>
    <w:uiPriority w:val="99"/>
    <w:qFormat/>
    <w:rPr>
      <w:rFonts w:eastAsiaTheme="majorEastAsia"/>
      <w:color w:val="CD3CAD" w:themeColor="accent1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2">
    <w:name w:val="index 2"/>
    <w:basedOn w:val="Normal"/>
    <w:next w:val="Normal"/>
    <w:qFormat/>
    <w:pPr>
      <w:spacing w:after="0"/>
      <w:ind w:left="4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3">
    <w:name w:val="index 3"/>
    <w:basedOn w:val="Normal"/>
    <w:next w:val="Normal"/>
    <w:qFormat/>
    <w:pPr>
      <w:spacing w:after="0"/>
      <w:ind w:left="6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4">
    <w:name w:val="index 4"/>
    <w:basedOn w:val="Normal"/>
    <w:next w:val="Normal"/>
    <w:qFormat/>
    <w:pPr>
      <w:spacing w:after="0"/>
      <w:ind w:left="8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5">
    <w:name w:val="index 5"/>
    <w:basedOn w:val="Normal"/>
    <w:next w:val="Normal"/>
    <w:qFormat/>
    <w:pPr>
      <w:spacing w:after="0"/>
      <w:ind w:left="10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6">
    <w:name w:val="index 6"/>
    <w:basedOn w:val="Normal"/>
    <w:next w:val="Normal"/>
    <w:qFormat/>
    <w:pPr>
      <w:spacing w:after="0"/>
      <w:ind w:left="12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7">
    <w:name w:val="index 7"/>
    <w:basedOn w:val="Normal"/>
    <w:next w:val="Normal"/>
    <w:qFormat/>
    <w:pPr>
      <w:spacing w:after="0"/>
      <w:ind w:left="14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8">
    <w:name w:val="index 8"/>
    <w:basedOn w:val="Normal"/>
    <w:next w:val="Normal"/>
    <w:qFormat/>
    <w:pPr>
      <w:spacing w:after="0"/>
      <w:ind w:left="16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9">
    <w:name w:val="index 9"/>
    <w:basedOn w:val="Normal"/>
    <w:next w:val="Normal"/>
    <w:qFormat/>
    <w:pPr>
      <w:spacing w:after="0"/>
      <w:ind w:left="1800" w:hanging="200"/>
      <w:jc w:val="both"/>
    </w:pPr>
    <w:rPr>
      <w:rFonts w:ascii="Arial" w:eastAsia="Times New Roman" w:hAnsi="Arial" w:cs="Times New Roman"/>
      <w:color w:val="auto"/>
      <w:lang w:val="en-US"/>
    </w:rPr>
  </w:style>
  <w:style w:type="paragraph" w:styleId="IndexHeading">
    <w:name w:val="index heading"/>
    <w:basedOn w:val="Normal"/>
    <w:next w:val="Index1"/>
    <w:qFormat/>
    <w:rPr>
      <w:rFonts w:asciiTheme="majorHAnsi" w:eastAsiaTheme="majorEastAsia" w:hAnsiTheme="majorHAnsi" w:cstheme="majorBidi"/>
      <w:b/>
      <w:bCs/>
      <w:color w:val="414141" w:themeColor="text2"/>
    </w:rPr>
  </w:style>
  <w:style w:type="character" w:styleId="LineNumber">
    <w:name w:val="line number"/>
    <w:basedOn w:val="DefaultParagraphFont"/>
    <w:semiHidden/>
    <w:qFormat/>
    <w:rPr>
      <w:rFonts w:asciiTheme="minorHAnsi" w:hAnsiTheme="minorHAnsi"/>
      <w:sz w:val="20"/>
    </w:rPr>
  </w:style>
  <w:style w:type="paragraph" w:styleId="List">
    <w:name w:val="List"/>
    <w:basedOn w:val="Normal"/>
    <w:uiPriority w:val="99"/>
    <w:semiHidden/>
    <w:unhideWhenUsed/>
    <w:qFormat/>
    <w:pPr>
      <w:spacing w:after="0"/>
      <w:ind w:left="360" w:hanging="360"/>
      <w:contextualSpacing/>
    </w:pPr>
    <w:rPr>
      <w:rFonts w:ascii="Arial" w:hAnsi="Arial"/>
      <w:sz w:val="22"/>
      <w:szCs w:val="22"/>
    </w:rPr>
  </w:style>
  <w:style w:type="paragraph" w:styleId="List2">
    <w:name w:val="List 2"/>
    <w:basedOn w:val="Normal"/>
    <w:qFormat/>
    <w:pPr>
      <w:numPr>
        <w:numId w:val="2"/>
      </w:numPr>
      <w:spacing w:after="0"/>
    </w:pPr>
    <w:rPr>
      <w:rFonts w:ascii="Arial" w:eastAsia="Times New Roman" w:hAnsi="Arial" w:cs="Arial"/>
      <w:color w:val="auto"/>
      <w:sz w:val="22"/>
      <w:lang w:val="en-US"/>
    </w:rPr>
  </w:style>
  <w:style w:type="paragraph" w:styleId="List4">
    <w:name w:val="List 4"/>
    <w:basedOn w:val="Normal"/>
    <w:semiHidden/>
    <w:qFormat/>
    <w:pPr>
      <w:spacing w:after="0" w:line="264" w:lineRule="atLeast"/>
      <w:ind w:left="1132" w:hanging="283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5">
    <w:name w:val="List 5"/>
    <w:basedOn w:val="Normal"/>
    <w:semiHidden/>
    <w:qFormat/>
    <w:pPr>
      <w:spacing w:after="0" w:line="264" w:lineRule="atLeast"/>
      <w:ind w:left="1415" w:hanging="283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Bullet">
    <w:name w:val="List Bullet"/>
    <w:basedOn w:val="Normal"/>
    <w:qFormat/>
    <w:pPr>
      <w:numPr>
        <w:numId w:val="3"/>
      </w:numPr>
      <w:spacing w:before="120" w:after="12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styleId="ListBullet2">
    <w:name w:val="List Bullet 2"/>
    <w:basedOn w:val="Normal"/>
    <w:qFormat/>
    <w:pPr>
      <w:spacing w:after="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styleId="ListBullet3">
    <w:name w:val="List Bullet 3"/>
    <w:basedOn w:val="Normal"/>
    <w:qFormat/>
    <w:pPr>
      <w:spacing w:after="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styleId="ListBullet4">
    <w:name w:val="List Bullet 4"/>
    <w:basedOn w:val="Normal"/>
    <w:semiHidden/>
    <w:qFormat/>
    <w:pPr>
      <w:tabs>
        <w:tab w:val="left" w:pos="1209"/>
      </w:tabs>
      <w:spacing w:after="0" w:line="264" w:lineRule="atLeast"/>
      <w:ind w:left="1209" w:hanging="360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Bullet5">
    <w:name w:val="List Bullet 5"/>
    <w:basedOn w:val="Normal"/>
    <w:semiHidden/>
    <w:qFormat/>
    <w:pPr>
      <w:tabs>
        <w:tab w:val="left" w:pos="1492"/>
      </w:tabs>
      <w:spacing w:after="0" w:line="264" w:lineRule="atLeast"/>
      <w:ind w:left="1492" w:hanging="360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">
    <w:name w:val="List Continue"/>
    <w:basedOn w:val="Normal"/>
    <w:semiHidden/>
    <w:qFormat/>
    <w:pPr>
      <w:spacing w:after="120" w:line="264" w:lineRule="atLeast"/>
      <w:ind w:left="283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2">
    <w:name w:val="List Continue 2"/>
    <w:basedOn w:val="Normal"/>
    <w:semiHidden/>
    <w:qFormat/>
    <w:pPr>
      <w:spacing w:after="120" w:line="264" w:lineRule="atLeast"/>
      <w:ind w:left="566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3">
    <w:name w:val="List Continue 3"/>
    <w:basedOn w:val="Normal"/>
    <w:semiHidden/>
    <w:qFormat/>
    <w:pPr>
      <w:spacing w:after="120" w:line="264" w:lineRule="atLeast"/>
      <w:ind w:left="849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4">
    <w:name w:val="List Continue 4"/>
    <w:basedOn w:val="Normal"/>
    <w:semiHidden/>
    <w:qFormat/>
    <w:pPr>
      <w:spacing w:after="120" w:line="264" w:lineRule="atLeast"/>
      <w:ind w:left="1132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Continue5">
    <w:name w:val="List Continue 5"/>
    <w:basedOn w:val="Normal"/>
    <w:semiHidden/>
    <w:qFormat/>
    <w:pPr>
      <w:spacing w:after="120" w:line="264" w:lineRule="atLeast"/>
      <w:ind w:left="1415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ListNumber">
    <w:name w:val="List Number"/>
    <w:basedOn w:val="Normal"/>
    <w:qFormat/>
    <w:pPr>
      <w:numPr>
        <w:numId w:val="4"/>
      </w:numPr>
      <w:spacing w:after="0" w:line="228" w:lineRule="atLeast"/>
      <w:jc w:val="both"/>
    </w:pPr>
    <w:rPr>
      <w:rFonts w:ascii="Verdana" w:eastAsia="Times New Roman" w:hAnsi="Verdana" w:cs="Times New Roman"/>
      <w:caps/>
      <w:color w:val="00338D"/>
      <w:sz w:val="32"/>
      <w:szCs w:val="19"/>
      <w:lang w:eastAsia="en-GB"/>
    </w:rPr>
  </w:style>
  <w:style w:type="paragraph" w:styleId="ListNumber4">
    <w:name w:val="List Number 4"/>
    <w:basedOn w:val="Normal"/>
    <w:qFormat/>
    <w:pPr>
      <w:tabs>
        <w:tab w:val="left" w:pos="1209"/>
      </w:tabs>
      <w:spacing w:after="0" w:line="264" w:lineRule="atLeast"/>
      <w:ind w:left="1209" w:hanging="360"/>
      <w:jc w:val="both"/>
    </w:pPr>
    <w:rPr>
      <w:rFonts w:ascii="Verdana" w:eastAsia="Times New Roman" w:hAnsi="Verdana" w:cs="Times New Roman"/>
      <w:color w:val="333333"/>
      <w:sz w:val="18"/>
      <w:szCs w:val="19"/>
      <w:lang w:eastAsia="en-GB"/>
    </w:rPr>
  </w:style>
  <w:style w:type="paragraph" w:styleId="ListNumber5">
    <w:name w:val="List Number 5"/>
    <w:basedOn w:val="Normal"/>
    <w:semiHidden/>
    <w:qFormat/>
    <w:pPr>
      <w:tabs>
        <w:tab w:val="left" w:pos="1492"/>
      </w:tabs>
      <w:spacing w:after="0" w:line="264" w:lineRule="atLeast"/>
      <w:ind w:left="1492" w:hanging="360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styleId="MacroText">
    <w:name w:val="macro"/>
    <w:basedOn w:val="Normal"/>
    <w:link w:val="MacroTextChar"/>
    <w:uiPriority w:val="99"/>
    <w:semiHidden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paragraph" w:styleId="MessageHeader">
    <w:name w:val="Message Header"/>
    <w:basedOn w:val="Normal"/>
    <w:link w:val="MessageHeaderChar"/>
    <w:semiHidden/>
    <w:qFormat/>
    <w:pPr>
      <w:pBdr>
        <w:top w:val="dotted" w:sz="4" w:space="1" w:color="CCCCCC" w:themeColor="text1" w:themeTint="33"/>
        <w:left w:val="dotted" w:sz="4" w:space="1" w:color="CCCCCC" w:themeColor="text1" w:themeTint="33"/>
        <w:bottom w:val="dotted" w:sz="4" w:space="1" w:color="CCCCCC" w:themeColor="text1" w:themeTint="33"/>
        <w:right w:val="dotted" w:sz="4" w:space="1" w:color="CCCCCC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NormalWeb">
    <w:name w:val="Normal (Web)"/>
    <w:basedOn w:val="Normal"/>
    <w:uiPriority w:val="99"/>
    <w:qFormat/>
    <w:rPr>
      <w:rFonts w:cs="Times New Roman"/>
      <w:sz w:val="24"/>
      <w:szCs w:val="24"/>
    </w:rPr>
  </w:style>
  <w:style w:type="paragraph" w:styleId="NormalIndent">
    <w:name w:val="Normal Indent"/>
    <w:basedOn w:val="Normal"/>
    <w:qFormat/>
    <w:pPr>
      <w:widowControl w:val="0"/>
      <w:spacing w:before="120" w:after="0"/>
      <w:ind w:left="1800"/>
      <w:jc w:val="both"/>
    </w:pPr>
    <w:rPr>
      <w:rFonts w:ascii="Times New Roman" w:eastAsia="Times New Roman" w:hAnsi="Times New Roman" w:cs="Times New Roman"/>
      <w:color w:val="auto"/>
      <w:sz w:val="24"/>
      <w:lang w:val="en-US" w:eastAsia="ja-JP"/>
    </w:rPr>
  </w:style>
  <w:style w:type="paragraph" w:styleId="NoteHeading">
    <w:name w:val="Note Heading"/>
    <w:basedOn w:val="Normal"/>
    <w:next w:val="Normal"/>
    <w:link w:val="NoteHeadingChar"/>
    <w:semiHidden/>
    <w:qFormat/>
    <w:pPr>
      <w:spacing w:after="0" w:line="228" w:lineRule="atLeast"/>
      <w:jc w:val="both"/>
    </w:pPr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character" w:styleId="PageNumber">
    <w:name w:val="page number"/>
    <w:basedOn w:val="DefaultParagraphFont"/>
    <w:qFormat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qFormat/>
    <w:rPr>
      <w:rFonts w:cs="Consolas"/>
      <w:szCs w:val="21"/>
    </w:rPr>
  </w:style>
  <w:style w:type="paragraph" w:styleId="Salutation">
    <w:name w:val="Salutation"/>
    <w:basedOn w:val="Normal"/>
    <w:next w:val="Normal"/>
    <w:link w:val="SalutationChar"/>
    <w:semiHidden/>
    <w:qFormat/>
  </w:style>
  <w:style w:type="paragraph" w:styleId="Signature">
    <w:name w:val="Signature"/>
    <w:basedOn w:val="Normal"/>
    <w:link w:val="SignatureChar"/>
    <w:semiHidden/>
    <w:qFormat/>
    <w:pPr>
      <w:ind w:left="4252"/>
    </w:pPr>
    <w:rPr>
      <w:i/>
    </w:rPr>
  </w:style>
  <w:style w:type="character" w:styleId="Strong">
    <w:name w:val="Strong"/>
    <w:basedOn w:val="DefaultParagraphFont"/>
    <w:qFormat/>
    <w:rPr>
      <w:rFonts w:asciiTheme="minorHAnsi" w:hAnsiTheme="minorHAnsi"/>
      <w:b/>
      <w:bCs/>
      <w:sz w:val="20"/>
    </w:rPr>
  </w:style>
  <w:style w:type="paragraph" w:styleId="Subtitle">
    <w:name w:val="Subtitle"/>
    <w:basedOn w:val="FinastraSectionHeadingLv2"/>
    <w:next w:val="Normal"/>
    <w:link w:val="SubtitleChar"/>
    <w:uiPriority w:val="11"/>
    <w:qFormat/>
    <w:rPr>
      <w:rFonts w:eastAsiaTheme="majorEastAsia" w:cstheme="majorBidi"/>
      <w:iCs/>
      <w:color w:val="auto"/>
      <w:spacing w:val="15"/>
      <w:sz w:val="24"/>
      <w:szCs w:val="24"/>
    </w:rPr>
  </w:style>
  <w:style w:type="paragraph" w:customStyle="1" w:styleId="FinastraSectionHeadingLv2">
    <w:name w:val="Finastra Section Heading Lv2"/>
    <w:basedOn w:val="MisysSectionHeadingLv2"/>
    <w:next w:val="FinastraTextStandardFirst"/>
    <w:qFormat/>
    <w:pPr>
      <w:ind w:left="1080" w:hanging="720"/>
    </w:pPr>
    <w:rPr>
      <w:rFonts w:asciiTheme="majorHAnsi" w:hAnsiTheme="majorHAnsi"/>
    </w:rPr>
  </w:style>
  <w:style w:type="paragraph" w:customStyle="1" w:styleId="MisysSectionHeadingLv2">
    <w:name w:val="Misys Section Heading Lv2"/>
    <w:basedOn w:val="MisysSectionHeadingLv1"/>
    <w:next w:val="MisysTextStandardFirst"/>
    <w:link w:val="MisysSectionHeadingLv2Char"/>
    <w:qFormat/>
    <w:pPr>
      <w:ind w:left="1134" w:hanging="1134"/>
      <w:outlineLvl w:val="1"/>
    </w:pPr>
    <w:rPr>
      <w:b w:val="0"/>
      <w:sz w:val="28"/>
      <w:szCs w:val="32"/>
    </w:rPr>
  </w:style>
  <w:style w:type="paragraph" w:customStyle="1" w:styleId="MisysSectionHeadingLv1">
    <w:name w:val="Misys Section Heading Lv1"/>
    <w:basedOn w:val="Normal"/>
    <w:next w:val="MisysTextSubHeadLv2"/>
    <w:link w:val="MisysSectionHeadingLv1Char"/>
    <w:qFormat/>
    <w:pPr>
      <w:spacing w:before="240" w:after="120"/>
      <w:jc w:val="both"/>
      <w:outlineLvl w:val="0"/>
    </w:pPr>
    <w:rPr>
      <w:rFonts w:ascii="Verdana" w:hAnsi="Verdana" w:cstheme="majorHAnsi"/>
      <w:b/>
      <w:sz w:val="32"/>
      <w:szCs w:val="36"/>
    </w:rPr>
  </w:style>
  <w:style w:type="paragraph" w:customStyle="1" w:styleId="MisysTextSubHeadLv2">
    <w:name w:val="Misys Text: Sub Head Lv2"/>
    <w:basedOn w:val="Normal"/>
    <w:next w:val="MisysTextBody"/>
    <w:qFormat/>
    <w:pPr>
      <w:spacing w:after="0"/>
      <w:jc w:val="both"/>
    </w:pPr>
    <w:rPr>
      <w:rFonts w:asciiTheme="majorHAnsi" w:hAnsiTheme="majorHAnsi" w:cstheme="majorHAnsi"/>
      <w:bCs/>
      <w:sz w:val="22"/>
    </w:rPr>
  </w:style>
  <w:style w:type="paragraph" w:customStyle="1" w:styleId="MisysTextBody">
    <w:name w:val="Misys Text: Body"/>
    <w:basedOn w:val="Normal"/>
    <w:link w:val="MisysTextBodyChar"/>
    <w:qFormat/>
    <w:pPr>
      <w:shd w:val="clear" w:color="auto" w:fill="F2F2F2" w:themeFill="background1" w:themeFillShade="F2"/>
      <w:tabs>
        <w:tab w:val="left" w:pos="3680"/>
      </w:tabs>
      <w:spacing w:before="60" w:after="0"/>
      <w:jc w:val="both"/>
    </w:pPr>
    <w:rPr>
      <w:rFonts w:ascii="Calibri" w:hAnsi="Calibri" w:cs="Calibri"/>
      <w:sz w:val="24"/>
      <w:szCs w:val="24"/>
      <w:lang w:val="en-US"/>
    </w:rPr>
  </w:style>
  <w:style w:type="paragraph" w:customStyle="1" w:styleId="MisysTextStandardFirst">
    <w:name w:val="Misys Text: Standard First"/>
    <w:basedOn w:val="Normal"/>
    <w:next w:val="MisysTextBody"/>
    <w:link w:val="MisysTextStandardFirstChar"/>
    <w:qFormat/>
    <w:pPr>
      <w:spacing w:before="240" w:after="120"/>
      <w:jc w:val="both"/>
    </w:pPr>
    <w:rPr>
      <w:rFonts w:ascii="Verdana" w:hAnsi="Verdana" w:cstheme="majorHAnsi"/>
      <w:b/>
      <w:color w:val="6948D9" w:themeColor="accent2"/>
      <w:sz w:val="24"/>
      <w:szCs w:val="30"/>
    </w:rPr>
  </w:style>
  <w:style w:type="paragraph" w:customStyle="1" w:styleId="FinastraTextStandardFirst">
    <w:name w:val="Finastra Text: Standard First"/>
    <w:basedOn w:val="Normal"/>
    <w:next w:val="FinastraTextBody"/>
    <w:qFormat/>
    <w:pPr>
      <w:spacing w:before="200" w:after="320"/>
    </w:pPr>
    <w:rPr>
      <w:rFonts w:ascii="Arial" w:hAnsi="Arial" w:cstheme="majorHAnsi"/>
      <w:color w:val="CD3CAD" w:themeColor="accent1"/>
      <w:sz w:val="30"/>
      <w:szCs w:val="30"/>
    </w:rPr>
  </w:style>
  <w:style w:type="table" w:styleId="Table3Deffects1">
    <w:name w:val="Table 3D effects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semiHidden/>
    <w:qFormat/>
    <w:pPr>
      <w:spacing w:line="264" w:lineRule="atLeast"/>
    </w:pPr>
    <w:rPr>
      <w:rFonts w:eastAsia="Times New Roman"/>
      <w:color w:val="000080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semiHidden/>
    <w:qFormat/>
    <w:pPr>
      <w:spacing w:line="264" w:lineRule="atLeast"/>
    </w:pPr>
    <w:rPr>
      <w:rFonts w:eastAsia="Times New Roman"/>
      <w:color w:val="FFFFFF"/>
      <w:lang w:val="pl-PL" w:eastAsia="pl-PL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semiHidden/>
    <w:qFormat/>
    <w:pPr>
      <w:spacing w:line="264" w:lineRule="atLeast"/>
    </w:pPr>
    <w:rPr>
      <w:rFonts w:eastAsia="Times New Roman"/>
      <w:b/>
      <w:bCs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Figures">
    <w:name w:val="table of figures"/>
    <w:basedOn w:val="TOC1"/>
    <w:next w:val="Normal"/>
    <w:uiPriority w:val="99"/>
    <w:qFormat/>
    <w:pPr>
      <w:spacing w:before="0"/>
      <w:outlineLvl w:val="9"/>
    </w:pPr>
    <w:rPr>
      <w:rFonts w:eastAsia="Times New Roman" w:cs="Times New Roman"/>
      <w:b w:val="0"/>
      <w:bCs w:val="0"/>
      <w:color w:val="auto"/>
      <w:sz w:val="20"/>
      <w:szCs w:val="20"/>
      <w:lang w:val="en-US"/>
    </w:rPr>
  </w:style>
  <w:style w:type="paragraph" w:styleId="TOC1">
    <w:name w:val="toc 1"/>
    <w:basedOn w:val="FinastraSectionHeadingLv1"/>
    <w:next w:val="Normal"/>
    <w:uiPriority w:val="39"/>
    <w:qFormat/>
    <w:pPr>
      <w:tabs>
        <w:tab w:val="left" w:pos="1134"/>
        <w:tab w:val="right" w:leader="dot" w:pos="9072"/>
      </w:tabs>
      <w:spacing w:before="360" w:after="0"/>
    </w:pPr>
    <w:rPr>
      <w:bCs/>
      <w:color w:val="CD3CAD" w:themeColor="accent1"/>
      <w:sz w:val="24"/>
      <w:szCs w:val="24"/>
    </w:rPr>
  </w:style>
  <w:style w:type="paragraph" w:customStyle="1" w:styleId="FinastraSectionHeadingLv1">
    <w:name w:val="Finastra Section Heading Lv1"/>
    <w:basedOn w:val="MisysSectionHeadingLv1"/>
    <w:next w:val="FinastraTextSubHeadLv2"/>
    <w:link w:val="FinastraSectionHeadingLv1Char"/>
    <w:qFormat/>
    <w:rPr>
      <w:rFonts w:ascii="Arial" w:hAnsi="Arial"/>
    </w:rPr>
  </w:style>
  <w:style w:type="paragraph" w:customStyle="1" w:styleId="FinastraTextSubHeadLv2">
    <w:name w:val="Finastra Text: Sub Head Lv2"/>
    <w:basedOn w:val="Normal"/>
    <w:next w:val="FinastraTextBody"/>
    <w:qFormat/>
    <w:rPr>
      <w:rFonts w:ascii="Arial" w:hAnsi="Arial" w:cstheme="majorHAnsi"/>
      <w:b/>
      <w:color w:val="414141" w:themeColor="text2"/>
      <w:sz w:val="22"/>
    </w:rPr>
  </w:style>
  <w:style w:type="table" w:styleId="TableProfessional">
    <w:name w:val="Table Professional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semiHidden/>
    <w:qFormat/>
    <w:pPr>
      <w:spacing w:line="264" w:lineRule="atLeast"/>
    </w:pPr>
    <w:rPr>
      <w:rFonts w:eastAsia="Times New Roman"/>
      <w:lang w:val="pl-PL" w:eastAsia="pl-PL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spacing w:line="264" w:lineRule="atLeast"/>
    </w:pPr>
    <w:rPr>
      <w:rFonts w:eastAsia="Times New Roman"/>
      <w:lang w:val="pl-PL" w:eastAsia="pl-PL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FinastraSectionHeadingLv1"/>
    <w:next w:val="Normal"/>
    <w:link w:val="TitleChar"/>
    <w:uiPriority w:val="10"/>
    <w:qFormat/>
  </w:style>
  <w:style w:type="paragraph" w:styleId="TOAHeading">
    <w:name w:val="toa heading"/>
    <w:basedOn w:val="Normal"/>
    <w:next w:val="Normal"/>
    <w:qFormat/>
    <w:pPr>
      <w:spacing w:before="120"/>
    </w:pPr>
    <w:rPr>
      <w:rFonts w:asciiTheme="majorHAnsi" w:eastAsiaTheme="majorEastAsia" w:hAnsiTheme="majorHAnsi" w:cstheme="majorBidi"/>
      <w:b/>
      <w:bCs/>
      <w:color w:val="414141" w:themeColor="text2"/>
      <w:sz w:val="24"/>
      <w:szCs w:val="24"/>
    </w:rPr>
  </w:style>
  <w:style w:type="paragraph" w:styleId="TOC2">
    <w:name w:val="toc 2"/>
    <w:basedOn w:val="FinastraSectionHeadingLv2"/>
    <w:next w:val="Normal"/>
    <w:uiPriority w:val="39"/>
    <w:qFormat/>
    <w:pPr>
      <w:tabs>
        <w:tab w:val="left" w:pos="1134"/>
        <w:tab w:val="right" w:leader="dot" w:pos="9072"/>
      </w:tabs>
      <w:spacing w:before="120" w:after="0"/>
    </w:pPr>
    <w:rPr>
      <w:rFonts w:cstheme="minorHAnsi"/>
      <w:bCs/>
      <w:sz w:val="22"/>
      <w:szCs w:val="20"/>
    </w:rPr>
  </w:style>
  <w:style w:type="paragraph" w:styleId="TOC3">
    <w:name w:val="toc 3"/>
    <w:basedOn w:val="FinastraTextSubHeadLv2"/>
    <w:next w:val="Normal"/>
    <w:uiPriority w:val="39"/>
    <w:qFormat/>
    <w:pPr>
      <w:tabs>
        <w:tab w:val="left" w:pos="1134"/>
        <w:tab w:val="right" w:leader="dot" w:pos="9072"/>
      </w:tabs>
      <w:spacing w:after="0"/>
      <w:ind w:left="284"/>
    </w:pPr>
    <w:rPr>
      <w:rFonts w:cstheme="minorHAnsi"/>
      <w:b w:val="0"/>
      <w:sz w:val="20"/>
    </w:rPr>
  </w:style>
  <w:style w:type="paragraph" w:styleId="TOC4">
    <w:name w:val="toc 4"/>
    <w:basedOn w:val="FinastraTextSubHeadLv2"/>
    <w:next w:val="Normal"/>
    <w:uiPriority w:val="39"/>
    <w:qFormat/>
    <w:pPr>
      <w:tabs>
        <w:tab w:val="left" w:pos="1134"/>
        <w:tab w:val="right" w:leader="dot" w:pos="9072"/>
      </w:tabs>
      <w:spacing w:after="0"/>
      <w:ind w:left="567"/>
    </w:pPr>
    <w:rPr>
      <w:rFonts w:cstheme="minorHAnsi"/>
      <w:b w:val="0"/>
      <w:sz w:val="20"/>
    </w:rPr>
  </w:style>
  <w:style w:type="paragraph" w:styleId="TOC5">
    <w:name w:val="toc 5"/>
    <w:basedOn w:val="Normal"/>
    <w:next w:val="Normal"/>
    <w:uiPriority w:val="39"/>
    <w:qFormat/>
    <w:pPr>
      <w:spacing w:after="0"/>
      <w:ind w:left="600"/>
    </w:pPr>
    <w:rPr>
      <w:rFonts w:cstheme="minorHAnsi"/>
    </w:rPr>
  </w:style>
  <w:style w:type="paragraph" w:styleId="TOC6">
    <w:name w:val="toc 6"/>
    <w:basedOn w:val="Normal"/>
    <w:next w:val="Normal"/>
    <w:uiPriority w:val="39"/>
    <w:qFormat/>
    <w:pPr>
      <w:spacing w:after="0"/>
      <w:ind w:left="800"/>
    </w:pPr>
    <w:rPr>
      <w:rFonts w:cstheme="minorHAnsi"/>
    </w:rPr>
  </w:style>
  <w:style w:type="paragraph" w:styleId="TOC7">
    <w:name w:val="toc 7"/>
    <w:basedOn w:val="Normal"/>
    <w:next w:val="Normal"/>
    <w:uiPriority w:val="39"/>
    <w:pPr>
      <w:spacing w:after="0"/>
      <w:ind w:left="1000"/>
    </w:pPr>
    <w:rPr>
      <w:rFonts w:cstheme="minorHAnsi"/>
    </w:rPr>
  </w:style>
  <w:style w:type="paragraph" w:styleId="TOC8">
    <w:name w:val="toc 8"/>
    <w:basedOn w:val="Normal"/>
    <w:next w:val="Normal"/>
    <w:uiPriority w:val="39"/>
    <w:qFormat/>
    <w:pPr>
      <w:spacing w:after="0"/>
      <w:ind w:left="1200"/>
    </w:pPr>
    <w:rPr>
      <w:rFonts w:cstheme="minorHAnsi"/>
    </w:rPr>
  </w:style>
  <w:style w:type="paragraph" w:styleId="TOC9">
    <w:name w:val="toc 9"/>
    <w:basedOn w:val="Normal"/>
    <w:next w:val="Normal"/>
    <w:uiPriority w:val="39"/>
    <w:qFormat/>
    <w:pPr>
      <w:spacing w:after="0"/>
      <w:ind w:left="1400"/>
    </w:pPr>
    <w:rPr>
      <w:rFonts w:cstheme="minorHAnsi"/>
    </w:r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6948D9" w:themeColor="accent2"/>
        <w:left w:val="single" w:sz="8" w:space="0" w:color="6948D9" w:themeColor="accent2"/>
        <w:bottom w:val="single" w:sz="8" w:space="0" w:color="6948D9" w:themeColor="accent2"/>
        <w:right w:val="single" w:sz="8" w:space="0" w:color="6948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</w:tcBorders>
      </w:tcPr>
    </w:tblStylePr>
    <w:tblStylePr w:type="band1Horz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</w:tcBorders>
      </w:tcPr>
    </w:tblStylePr>
  </w:style>
  <w:style w:type="table" w:styleId="LightList-Accent5">
    <w:name w:val="Light List Accent 5"/>
    <w:basedOn w:val="TableNormal"/>
    <w:uiPriority w:val="61"/>
    <w:qFormat/>
    <w:rPr>
      <w:sz w:val="22"/>
      <w:szCs w:val="22"/>
      <w:lang w:val="pl-PL"/>
    </w:rPr>
    <w:tblPr>
      <w:tblBorders>
        <w:top w:val="single" w:sz="8" w:space="0" w:color="A591E8" w:themeColor="accent5"/>
        <w:left w:val="single" w:sz="8" w:space="0" w:color="A591E8" w:themeColor="accent5"/>
        <w:bottom w:val="single" w:sz="8" w:space="0" w:color="A591E8" w:themeColor="accent5"/>
        <w:right w:val="single" w:sz="8" w:space="0" w:color="A591E8" w:themeColor="accent5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A591E8" w:themeFill="accent5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A591E8" w:themeColor="accent5"/>
          <w:left w:val="single" w:sz="8" w:space="0" w:color="A591E8" w:themeColor="accent5"/>
          <w:bottom w:val="single" w:sz="8" w:space="0" w:color="A591E8" w:themeColor="accent5"/>
          <w:right w:val="single" w:sz="8" w:space="0" w:color="A591E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91E8" w:themeColor="accent5"/>
          <w:left w:val="single" w:sz="8" w:space="0" w:color="A591E8" w:themeColor="accent5"/>
          <w:bottom w:val="single" w:sz="8" w:space="0" w:color="A591E8" w:themeColor="accent5"/>
          <w:right w:val="single" w:sz="8" w:space="0" w:color="A591E8" w:themeColor="accent5"/>
        </w:tcBorders>
      </w:tcPr>
    </w:tblStylePr>
    <w:tblStylePr w:type="band1Horz">
      <w:tblPr/>
      <w:tcPr>
        <w:tcBorders>
          <w:top w:val="single" w:sz="8" w:space="0" w:color="A591E8" w:themeColor="accent5"/>
          <w:left w:val="single" w:sz="8" w:space="0" w:color="A591E8" w:themeColor="accent5"/>
          <w:bottom w:val="single" w:sz="8" w:space="0" w:color="A591E8" w:themeColor="accent5"/>
          <w:right w:val="single" w:sz="8" w:space="0" w:color="A591E8" w:themeColor="accent5"/>
        </w:tcBorders>
      </w:tcPr>
    </w:tblStylePr>
  </w:style>
  <w:style w:type="table" w:styleId="MediumShading1-Accent2">
    <w:name w:val="Medium Shading 1 Accent 2"/>
    <w:basedOn w:val="TableNormal"/>
    <w:uiPriority w:val="63"/>
    <w:qFormat/>
    <w:rPr>
      <w:sz w:val="18"/>
    </w:rPr>
    <w:tblPr>
      <w:tblBorders>
        <w:top w:val="single" w:sz="8" w:space="0" w:color="8E75E2" w:themeColor="accent2" w:themeTint="BF"/>
        <w:left w:val="single" w:sz="8" w:space="0" w:color="8E75E2" w:themeColor="accent2" w:themeTint="BF"/>
        <w:bottom w:val="single" w:sz="8" w:space="0" w:color="8E75E2" w:themeColor="accent2" w:themeTint="BF"/>
        <w:right w:val="single" w:sz="8" w:space="0" w:color="8E75E2" w:themeColor="accent2" w:themeTint="BF"/>
        <w:insideH w:val="single" w:sz="8" w:space="0" w:color="8E75E2" w:themeColor="accent2" w:themeTint="BF"/>
        <w:insideV w:val="single" w:sz="8" w:space="0" w:color="8E75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E75E2" w:themeColor="accent2" w:themeTint="BF"/>
          <w:left w:val="single" w:sz="8" w:space="0" w:color="8E75E2" w:themeColor="accent2" w:themeTint="BF"/>
          <w:bottom w:val="single" w:sz="8" w:space="0" w:color="8E75E2" w:themeColor="accent2" w:themeTint="BF"/>
          <w:right w:val="single" w:sz="8" w:space="0" w:color="8E75E2" w:themeColor="accent2" w:themeTint="BF"/>
          <w:insideH w:val="nil"/>
          <w:insideV w:val="single" w:sz="8" w:space="0" w:color="auto"/>
        </w:tcBorders>
        <w:shd w:val="clear" w:color="auto" w:fill="6948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75E2" w:themeColor="accent2" w:themeTint="BF"/>
          <w:left w:val="single" w:sz="8" w:space="0" w:color="8E75E2" w:themeColor="accent2" w:themeTint="BF"/>
          <w:bottom w:val="single" w:sz="8" w:space="0" w:color="8E75E2" w:themeColor="accent2" w:themeTint="BF"/>
          <w:right w:val="single" w:sz="8" w:space="0" w:color="8E75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1F5" w:themeFill="accent2" w:themeFillTint="3F"/>
      </w:tcPr>
    </w:tblStylePr>
    <w:tblStylePr w:type="band1Horz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D9D1F5" w:themeFill="accent2" w:themeFillTint="3F"/>
      </w:tcPr>
    </w:tblStylePr>
    <w:tblStylePr w:type="band2Horz">
      <w:tblPr/>
      <w:tcPr>
        <w:tcBorders>
          <w:top w:val="single" w:sz="8" w:space="0" w:color="6948D9" w:themeColor="accent2"/>
          <w:left w:val="single" w:sz="8" w:space="0" w:color="6948D9" w:themeColor="accent2"/>
          <w:bottom w:val="single" w:sz="8" w:space="0" w:color="6948D9" w:themeColor="accent2"/>
          <w:right w:val="single" w:sz="8" w:space="0" w:color="6948D9" w:themeColor="accent2"/>
          <w:insideH w:val="single" w:sz="8" w:space="0" w:color="auto"/>
          <w:insideV w:val="single" w:sz="8" w:space="0" w:color="auto"/>
          <w:tl2br w:val="nil"/>
          <w:tr2bl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rPr>
      <w:sz w:val="22"/>
      <w:szCs w:val="22"/>
    </w:rPr>
    <w:tblPr>
      <w:tblBorders>
        <w:top w:val="single" w:sz="8" w:space="0" w:color="707070" w:themeColor="accent3" w:themeTint="BF"/>
        <w:left w:val="single" w:sz="8" w:space="0" w:color="707070" w:themeColor="accent3" w:themeTint="BF"/>
        <w:bottom w:val="single" w:sz="8" w:space="0" w:color="707070" w:themeColor="accent3" w:themeTint="BF"/>
        <w:right w:val="single" w:sz="8" w:space="0" w:color="707070" w:themeColor="accent3" w:themeTint="BF"/>
        <w:insideH w:val="single" w:sz="8" w:space="0" w:color="707070" w:themeColor="accent3" w:themeTint="BF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07070" w:themeColor="accent3" w:themeTint="BF"/>
          <w:left w:val="single" w:sz="8" w:space="0" w:color="707070" w:themeColor="accent3" w:themeTint="BF"/>
          <w:bottom w:val="single" w:sz="8" w:space="0" w:color="707070" w:themeColor="accent3" w:themeTint="BF"/>
          <w:right w:val="single" w:sz="8" w:space="0" w:color="707070" w:themeColor="accent3" w:themeTint="BF"/>
          <w:insideH w:val="nil"/>
          <w:insideV w:val="nil"/>
        </w:tcBorders>
        <w:shd w:val="clear" w:color="auto" w:fill="414141" w:themeFill="accent3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707070" w:themeColor="accent3" w:themeTint="BF"/>
          <w:left w:val="single" w:sz="8" w:space="0" w:color="707070" w:themeColor="accent3" w:themeTint="BF"/>
          <w:bottom w:val="single" w:sz="8" w:space="0" w:color="707070" w:themeColor="accent3" w:themeTint="BF"/>
          <w:right w:val="single" w:sz="8" w:space="0" w:color="70707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0D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0D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Theme="majorEastAsia" w:cstheme="majorBidi"/>
      <w:b/>
      <w:sz w:val="32"/>
      <w:szCs w:val="32"/>
      <w:lang w:val="en-IE" w:eastAsia="ja-JP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Theme="majorEastAsia" w:cstheme="majorBidi"/>
      <w:b/>
      <w:bCs/>
      <w:color w:val="6948D9" w:themeColor="accent2"/>
      <w:sz w:val="28"/>
      <w:szCs w:val="26"/>
      <w:lang w:val="en-IE" w:eastAsia="ja-JP"/>
    </w:rPr>
  </w:style>
  <w:style w:type="character" w:customStyle="1" w:styleId="Heading3Char">
    <w:name w:val="Heading 3 Char"/>
    <w:basedOn w:val="DefaultParagraphFont"/>
    <w:link w:val="Heading3"/>
    <w:qFormat/>
    <w:rPr>
      <w:rFonts w:eastAsiaTheme="majorEastAsia" w:cstheme="majorBidi"/>
      <w:b/>
      <w:sz w:val="28"/>
      <w:szCs w:val="28"/>
      <w:lang w:eastAsia="ja-JP"/>
    </w:rPr>
  </w:style>
  <w:style w:type="paragraph" w:styleId="NoSpacing">
    <w:name w:val="No Spacing"/>
    <w:basedOn w:val="FinastraTextBody"/>
    <w:link w:val="NoSpacingChar"/>
    <w:uiPriority w:val="1"/>
    <w:qFormat/>
    <w:pPr>
      <w:framePr w:hSpace="187" w:wrap="around" w:hAnchor="page" w:x="7731" w:yAlign="bottom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ascii="Verdana" w:hAnsi="Verdana" w:cstheme="majorHAnsi"/>
      <w:color w:val="414141" w:themeColor="text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sz w:val="16"/>
    </w:rPr>
  </w:style>
  <w:style w:type="character" w:customStyle="1" w:styleId="CommentSubjectChar">
    <w:name w:val="Comment Subject Char"/>
    <w:basedOn w:val="CommentTextChar"/>
    <w:link w:val="CommentSubject"/>
    <w:uiPriority w:val="99"/>
    <w:qFormat/>
    <w:rPr>
      <w:b/>
      <w:bCs/>
      <w:color w:val="202020" w:themeColor="text2" w:themeShade="80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Pr>
      <w:rFonts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Pr>
      <w:rFonts w:asciiTheme="minorHAnsi" w:hAnsiTheme="minorHAnsi"/>
      <w:i/>
      <w:color w:val="B3B3B3" w:themeColor="accent3" w:themeTint="66"/>
      <w:sz w:val="20"/>
    </w:rPr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Arial" w:hAnsi="Arial"/>
      <w:sz w:val="16"/>
    </w:rPr>
  </w:style>
  <w:style w:type="paragraph" w:customStyle="1" w:styleId="FinastraCoverTitle">
    <w:name w:val="Finastra Cover Title"/>
    <w:qFormat/>
    <w:pPr>
      <w:framePr w:hSpace="187" w:wrap="around" w:hAnchor="margin" w:x="-543" w:y="2881"/>
      <w:spacing w:after="200"/>
    </w:pPr>
    <w:rPr>
      <w:rFonts w:asciiTheme="majorHAnsi" w:eastAsiaTheme="majorEastAsia" w:hAnsiTheme="majorHAnsi" w:cstheme="majorBidi"/>
      <w:b/>
      <w:color w:val="414141" w:themeColor="text2"/>
      <w:sz w:val="60"/>
      <w:szCs w:val="60"/>
      <w:lang w:val="en-GB"/>
    </w:rPr>
  </w:style>
  <w:style w:type="paragraph" w:customStyle="1" w:styleId="FinastraCoverSubTitle">
    <w:name w:val="Finastra Cover Sub Title"/>
    <w:qFormat/>
    <w:pPr>
      <w:framePr w:hSpace="187" w:wrap="around" w:hAnchor="margin" w:x="-543" w:y="2881"/>
      <w:spacing w:after="200"/>
    </w:pPr>
    <w:rPr>
      <w:rFonts w:ascii="Arial" w:eastAsiaTheme="minorEastAsia" w:hAnsi="Arial" w:cstheme="minorBidi"/>
      <w:color w:val="414141" w:themeColor="text2"/>
      <w:sz w:val="32"/>
      <w:szCs w:val="32"/>
      <w:lang w:val="en-GB"/>
    </w:rPr>
  </w:style>
  <w:style w:type="paragraph" w:customStyle="1" w:styleId="FinastraCoverFamilyProductname">
    <w:name w:val="Finastra Cover Family/Product name"/>
    <w:qFormat/>
    <w:pPr>
      <w:framePr w:hSpace="187" w:wrap="around" w:hAnchor="margin" w:x="-543" w:y="2881"/>
      <w:tabs>
        <w:tab w:val="left" w:pos="4020"/>
      </w:tabs>
    </w:pPr>
    <w:rPr>
      <w:rFonts w:ascii="Arial" w:eastAsiaTheme="minorEastAsia" w:hAnsi="Arial" w:cstheme="minorBidi"/>
      <w:color w:val="414141" w:themeColor="text2"/>
      <w:sz w:val="24"/>
      <w:szCs w:val="24"/>
      <w:lang w:val="en-GB"/>
    </w:rPr>
  </w:style>
  <w:style w:type="paragraph" w:customStyle="1" w:styleId="FinastraTextSubHeadLv1">
    <w:name w:val="Finastra Text: Sub Head Lv1"/>
    <w:basedOn w:val="Normal"/>
    <w:next w:val="FinastraTextBody"/>
    <w:qFormat/>
    <w:rPr>
      <w:rFonts w:ascii="Arial" w:hAnsi="Arial" w:cstheme="majorHAnsi"/>
      <w:b/>
      <w:color w:val="414141" w:themeColor="text2"/>
      <w:sz w:val="24"/>
      <w:szCs w:val="24"/>
    </w:rPr>
  </w:style>
  <w:style w:type="paragraph" w:customStyle="1" w:styleId="FinastraPullQuote">
    <w:name w:val="Finastra Pull Quote"/>
    <w:basedOn w:val="Normal"/>
    <w:next w:val="FinastraPullQuoteAuthorName"/>
    <w:qFormat/>
    <w:pPr>
      <w:spacing w:before="240" w:after="120"/>
      <w:ind w:hanging="84"/>
    </w:pPr>
    <w:rPr>
      <w:rFonts w:ascii="Arial" w:hAnsi="Arial" w:cstheme="majorHAnsi"/>
      <w:color w:val="CD3CAD" w:themeColor="accent1"/>
      <w:sz w:val="28"/>
    </w:rPr>
  </w:style>
  <w:style w:type="paragraph" w:customStyle="1" w:styleId="FinastraPullQuoteAuthorName">
    <w:name w:val="Finastra Pull Quote Author Name"/>
    <w:basedOn w:val="Normal"/>
    <w:next w:val="FinastraPullQuoteAuthorTitleCompany"/>
    <w:qFormat/>
    <w:pPr>
      <w:spacing w:after="0"/>
    </w:pPr>
    <w:rPr>
      <w:rFonts w:asciiTheme="majorHAnsi" w:hAnsiTheme="majorHAnsi" w:cstheme="majorHAnsi"/>
      <w:b/>
      <w:color w:val="414141" w:themeColor="text2"/>
      <w:szCs w:val="18"/>
    </w:rPr>
  </w:style>
  <w:style w:type="paragraph" w:customStyle="1" w:styleId="FinastraPullQuoteAuthorTitleCompany">
    <w:name w:val="Finastra Pull Quote Author Title/Company"/>
    <w:basedOn w:val="Normal"/>
    <w:next w:val="FinastraTextBody"/>
    <w:qFormat/>
    <w:pPr>
      <w:spacing w:after="360"/>
    </w:pPr>
    <w:rPr>
      <w:rFonts w:asciiTheme="majorHAnsi" w:hAnsiTheme="majorHAnsi" w:cstheme="majorHAnsi"/>
      <w:color w:val="414141" w:themeColor="text2"/>
      <w:szCs w:val="18"/>
    </w:rPr>
  </w:style>
  <w:style w:type="paragraph" w:customStyle="1" w:styleId="FinastraIntroMedium">
    <w:name w:val="Finastra Intro Medium"/>
    <w:basedOn w:val="Normal"/>
    <w:next w:val="FinastraTextStandardFirst"/>
    <w:qFormat/>
    <w:pPr>
      <w:spacing w:after="400"/>
    </w:pPr>
    <w:rPr>
      <w:rFonts w:asciiTheme="majorHAnsi" w:hAnsiTheme="majorHAnsi" w:cstheme="majorHAnsi"/>
      <w:color w:val="414141" w:themeColor="text2"/>
      <w:sz w:val="52"/>
      <w:szCs w:val="60"/>
    </w:rPr>
  </w:style>
  <w:style w:type="paragraph" w:customStyle="1" w:styleId="FinastraTextBodyBulletPointLv1">
    <w:name w:val="Finastra Text: Body Bullet Point Lv1"/>
    <w:basedOn w:val="FinastraTextBody"/>
    <w:qFormat/>
    <w:pPr>
      <w:tabs>
        <w:tab w:val="clear" w:pos="3680"/>
      </w:tabs>
      <w:spacing w:before="60"/>
      <w:ind w:left="284"/>
    </w:pPr>
    <w:rPr>
      <w:rFonts w:ascii="Arial" w:hAnsi="Arial"/>
      <w:lang w:val="en-US"/>
    </w:rPr>
  </w:style>
  <w:style w:type="paragraph" w:customStyle="1" w:styleId="TOCHeading1">
    <w:name w:val="TOC Heading1"/>
    <w:basedOn w:val="Normal"/>
    <w:next w:val="Normal"/>
    <w:uiPriority w:val="39"/>
    <w:qFormat/>
    <w:pPr>
      <w:spacing w:line="360" w:lineRule="auto"/>
    </w:pPr>
    <w:rPr>
      <w:rFonts w:ascii="Verdana" w:hAnsi="Verdana"/>
      <w:b/>
      <w:caps/>
      <w:color w:val="414141" w:themeColor="text2"/>
      <w:sz w:val="48"/>
    </w:rPr>
  </w:style>
  <w:style w:type="table" w:customStyle="1" w:styleId="GridTable4-Accent11">
    <w:name w:val="Grid Table 4 - Accent 11"/>
    <w:basedOn w:val="TableNormal"/>
    <w:uiPriority w:val="49"/>
    <w:qFormat/>
    <w:tblPr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CECECE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Arial" w:hAnsi="Arial" w:cstheme="majorHAnsi"/>
      <w:b/>
      <w:sz w:val="32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b/>
      <w:bCs/>
      <w:iCs/>
      <w:color w:val="CD3CAD" w:themeColor="accent1"/>
      <w:sz w:val="24"/>
      <w:szCs w:val="22"/>
      <w:lang w:val="en-IE" w:eastAsia="ja-JP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CD3CAD" w:themeColor="accent1"/>
    </w:rPr>
  </w:style>
  <w:style w:type="character" w:customStyle="1" w:styleId="Heading6Char">
    <w:name w:val="Heading 6 Char"/>
    <w:basedOn w:val="DefaultParagraphFont"/>
    <w:link w:val="Heading6"/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character" w:customStyle="1" w:styleId="Heading7Char">
    <w:name w:val="Heading 7 Char"/>
    <w:basedOn w:val="DefaultParagraphFont"/>
    <w:link w:val="Heading7"/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character" w:customStyle="1" w:styleId="Heading8Char">
    <w:name w:val="Heading 8 Char"/>
    <w:basedOn w:val="DefaultParagraphFont"/>
    <w:link w:val="Heading8"/>
    <w:rPr>
      <w:rFonts w:asciiTheme="majorHAnsi" w:eastAsiaTheme="majorEastAsia" w:hAnsiTheme="majorHAnsi" w:cstheme="majorBidi"/>
      <w:b/>
      <w:color w:val="auto"/>
      <w:sz w:val="18"/>
    </w:rPr>
  </w:style>
  <w:style w:type="character" w:customStyle="1" w:styleId="MacroTextChar">
    <w:name w:val="Macro Text Char"/>
    <w:basedOn w:val="DefaultParagraphFont"/>
    <w:link w:val="MacroText"/>
    <w:uiPriority w:val="99"/>
    <w:semiHidden/>
  </w:style>
  <w:style w:type="paragraph" w:customStyle="1" w:styleId="FinastraTextBodyBulletPointLv2">
    <w:name w:val="Finastra Text: Body Bullet Point Lv2"/>
    <w:basedOn w:val="FinastraTextBodyBulletPointLv1"/>
    <w:qFormat/>
    <w:pPr>
      <w:numPr>
        <w:numId w:val="5"/>
      </w:numPr>
      <w:tabs>
        <w:tab w:val="left" w:pos="284"/>
      </w:tabs>
      <w:ind w:left="568" w:hanging="284"/>
    </w:p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b/>
      <w:i/>
      <w:iCs/>
      <w:color w:val="666666" w:themeColor="text1" w:themeTint="99"/>
      <w:sz w:val="1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customStyle="1" w:styleId="SubtleEmphasis1">
    <w:name w:val="Subtle Emphasis1"/>
    <w:basedOn w:val="DefaultParagraphFont"/>
    <w:uiPriority w:val="19"/>
    <w:qFormat/>
    <w:rPr>
      <w:rFonts w:asciiTheme="minorHAnsi" w:hAnsiTheme="minorHAnsi"/>
      <w:i/>
      <w:iCs/>
      <w:color w:val="666666" w:themeColor="text1" w:themeTint="99"/>
      <w:sz w:val="20"/>
    </w:rPr>
  </w:style>
  <w:style w:type="character" w:customStyle="1" w:styleId="IntenseEmphasis1">
    <w:name w:val="Intense Emphasis1"/>
    <w:basedOn w:val="DefaultParagraphFont"/>
    <w:uiPriority w:val="21"/>
    <w:qFormat/>
    <w:rPr>
      <w:rFonts w:asciiTheme="minorHAnsi" w:hAnsiTheme="minorHAnsi"/>
      <w:b/>
      <w:bCs/>
      <w:i/>
      <w:iCs/>
      <w:color w:val="303030" w:themeColor="text2" w:themeShade="BF"/>
      <w:sz w:val="20"/>
    </w:rPr>
  </w:style>
  <w:style w:type="paragraph" w:styleId="Quote">
    <w:name w:val="Quote"/>
    <w:basedOn w:val="FinastraPullQuote"/>
    <w:next w:val="Normal"/>
    <w:link w:val="QuoteChar"/>
    <w:uiPriority w:val="29"/>
    <w:semiHidden/>
    <w:rPr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rFonts w:asciiTheme="majorHAnsi" w:hAnsiTheme="majorHAnsi" w:cstheme="majorHAnsi"/>
      <w:iCs/>
      <w:color w:val="414141" w:themeColor="text2"/>
      <w:sz w:val="28"/>
    </w:rPr>
  </w:style>
  <w:style w:type="paragraph" w:styleId="IntenseQuote">
    <w:name w:val="Intense Quote"/>
    <w:basedOn w:val="FinastraPullQuote"/>
    <w:next w:val="Normal"/>
    <w:link w:val="IntenseQuoteChar"/>
    <w:uiPriority w:val="30"/>
    <w:semiHidden/>
    <w:pPr>
      <w:spacing w:before="200" w:after="280"/>
      <w:ind w:left="936" w:right="936"/>
    </w:pPr>
    <w:rPr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 w:cstheme="majorHAnsi"/>
      <w:bCs/>
      <w:i/>
      <w:iCs/>
      <w:color w:val="414141" w:themeColor="text2"/>
      <w:sz w:val="24"/>
    </w:rPr>
  </w:style>
  <w:style w:type="character" w:customStyle="1" w:styleId="SubtleReference1">
    <w:name w:val="Subtle Reference1"/>
    <w:basedOn w:val="DefaultParagraphFont"/>
    <w:uiPriority w:val="31"/>
    <w:semiHidden/>
    <w:rPr>
      <w:smallCaps/>
      <w:color w:val="303030" w:themeColor="text2" w:themeShade="BF"/>
      <w:sz w:val="16"/>
      <w:u w:val="single"/>
      <w:bdr w:val="dotted" w:sz="4" w:space="0" w:color="auto"/>
    </w:rPr>
  </w:style>
  <w:style w:type="character" w:customStyle="1" w:styleId="IntenseReference1">
    <w:name w:val="Intense Reference1"/>
    <w:basedOn w:val="DefaultParagraphFont"/>
    <w:uiPriority w:val="32"/>
    <w:semiHidden/>
    <w:rPr>
      <w:b/>
      <w:bCs/>
      <w:smallCaps/>
      <w:color w:val="303030" w:themeColor="text2" w:themeShade="BF"/>
      <w:spacing w:val="5"/>
      <w:sz w:val="16"/>
      <w:u w:val="single"/>
      <w:bdr w:val="dotted" w:sz="4" w:space="0" w:color="auto"/>
    </w:rPr>
  </w:style>
  <w:style w:type="character" w:customStyle="1" w:styleId="BookTitle1">
    <w:name w:val="Book Title1"/>
    <w:basedOn w:val="DefaultParagraphFont"/>
    <w:uiPriority w:val="33"/>
    <w:semiHidden/>
    <w:rPr>
      <w:b/>
      <w:bCs/>
      <w:smallCaps/>
      <w:color w:val="000000" w:themeColor="text1"/>
      <w:spacing w:val="5"/>
      <w:sz w:val="16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Bibliography1">
    <w:name w:val="Bibliography1"/>
    <w:basedOn w:val="Normal"/>
    <w:next w:val="Normal"/>
    <w:uiPriority w:val="37"/>
    <w:semiHidden/>
  </w:style>
  <w:style w:type="character" w:customStyle="1" w:styleId="BodyTextChar">
    <w:name w:val="Body Text Char"/>
    <w:basedOn w:val="DefaultParagraphFont"/>
    <w:link w:val="BodyText"/>
    <w:rPr>
      <w:rFonts w:asciiTheme="majorHAnsi" w:hAnsiTheme="majorHAnsi" w:cstheme="majorHAnsi"/>
    </w:rPr>
  </w:style>
  <w:style w:type="character" w:customStyle="1" w:styleId="BodyText2Char">
    <w:name w:val="Body Text 2 Char"/>
    <w:basedOn w:val="DefaultParagraphFont"/>
    <w:link w:val="BodyText2"/>
    <w:uiPriority w:val="99"/>
    <w:rPr>
      <w:rFonts w:asciiTheme="majorHAnsi" w:hAnsiTheme="majorHAnsi" w:cstheme="majorHAnsi"/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rFonts w:asciiTheme="majorHAnsi" w:hAnsiTheme="majorHAnsi" w:cstheme="majorHAnsi"/>
      <w:i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semiHidden/>
    <w:rPr>
      <w:rFonts w:asciiTheme="majorHAnsi" w:hAnsiTheme="majorHAnsi" w:cstheme="majorHAnsi"/>
      <w:szCs w:val="22"/>
    </w:rPr>
  </w:style>
  <w:style w:type="character" w:customStyle="1" w:styleId="BodyTextIndentChar">
    <w:name w:val="Body Text Indent Char"/>
    <w:basedOn w:val="DefaultParagraphFont"/>
    <w:link w:val="BodyTextIndent"/>
    <w:rPr>
      <w:rFonts w:asciiTheme="majorHAnsi" w:hAnsiTheme="majorHAnsi" w:cstheme="majorHAnsi"/>
    </w:rPr>
  </w:style>
  <w:style w:type="character" w:customStyle="1" w:styleId="BodyTextFirstIndent2Char">
    <w:name w:val="Body Text First Indent 2 Char"/>
    <w:basedOn w:val="BodyTextIndentChar"/>
    <w:link w:val="BodyTextFirstIndent2"/>
    <w:semiHidden/>
    <w:rPr>
      <w:rFonts w:asciiTheme="majorHAnsi" w:hAnsiTheme="majorHAnsi" w:cstheme="majorHAnsi"/>
    </w:rPr>
  </w:style>
  <w:style w:type="character" w:customStyle="1" w:styleId="BodyTextIndent2Char">
    <w:name w:val="Body Text Indent 2 Char"/>
    <w:basedOn w:val="DefaultParagraphFont"/>
    <w:link w:val="BodyTextIndent2"/>
    <w:rPr>
      <w:rFonts w:asciiTheme="majorHAnsi" w:hAnsiTheme="majorHAnsi" w:cstheme="majorHAnsi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Pr>
      <w:rFonts w:asciiTheme="majorHAnsi" w:hAnsiTheme="majorHAnsi" w:cstheme="majorHAnsi"/>
      <w:sz w:val="14"/>
      <w:szCs w:val="16"/>
    </w:rPr>
  </w:style>
  <w:style w:type="character" w:customStyle="1" w:styleId="ClosingChar">
    <w:name w:val="Closing Char"/>
    <w:basedOn w:val="DefaultParagraphFont"/>
    <w:link w:val="Closing"/>
    <w:rPr>
      <w:rFonts w:asciiTheme="majorHAnsi" w:hAnsiTheme="majorHAnsi" w:cstheme="majorHAnsi"/>
      <w:b/>
      <w:color w:val="202020" w:themeColor="text2" w:themeShade="80"/>
    </w:rPr>
  </w:style>
  <w:style w:type="character" w:customStyle="1" w:styleId="DateChar">
    <w:name w:val="Date Char"/>
    <w:basedOn w:val="DefaultParagraphFont"/>
    <w:link w:val="Date"/>
    <w:uiPriority w:val="99"/>
    <w:semiHidden/>
  </w:style>
  <w:style w:type="character" w:customStyle="1" w:styleId="DocumentMapChar">
    <w:name w:val="Document Map Char"/>
    <w:basedOn w:val="DefaultParagraphFont"/>
    <w:link w:val="DocumentMap"/>
    <w:rPr>
      <w:rFonts w:cs="Tahoma"/>
      <w:color w:val="auto"/>
      <w:sz w:val="16"/>
      <w:szCs w:val="16"/>
    </w:rPr>
  </w:style>
  <w:style w:type="character" w:customStyle="1" w:styleId="E-mailSignatureChar">
    <w:name w:val="E-mail Signature Char"/>
    <w:basedOn w:val="DefaultParagraphFont"/>
    <w:link w:val="E-mailSignature"/>
    <w:semiHidden/>
  </w:style>
  <w:style w:type="character" w:customStyle="1" w:styleId="EndnoteTextChar">
    <w:name w:val="Endnote Text Char"/>
    <w:basedOn w:val="DefaultParagraphFont"/>
    <w:link w:val="EndnoteText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</w:style>
  <w:style w:type="character" w:customStyle="1" w:styleId="HTMLAddressChar">
    <w:name w:val="HTML Address Char"/>
    <w:basedOn w:val="DefaultParagraphFont"/>
    <w:link w:val="HTMLAddress"/>
    <w:semiHidden/>
    <w:rPr>
      <w:i/>
      <w:iCs/>
    </w:rPr>
  </w:style>
  <w:style w:type="character" w:customStyle="1" w:styleId="MessageHeaderChar">
    <w:name w:val="Message Header Char"/>
    <w:basedOn w:val="DefaultParagraphFont"/>
    <w:link w:val="MessageHeader"/>
    <w:semiHidden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cs="Consolas"/>
      <w:szCs w:val="21"/>
    </w:rPr>
  </w:style>
  <w:style w:type="character" w:customStyle="1" w:styleId="SalutationChar">
    <w:name w:val="Salutation Char"/>
    <w:basedOn w:val="DefaultParagraphFont"/>
    <w:link w:val="Salutation"/>
    <w:semiHidden/>
  </w:style>
  <w:style w:type="character" w:customStyle="1" w:styleId="SignatureChar">
    <w:name w:val="Signature Char"/>
    <w:basedOn w:val="DefaultParagraphFont"/>
    <w:link w:val="Signature"/>
    <w:semiHidden/>
    <w:rPr>
      <w:i/>
    </w:rPr>
  </w:style>
  <w:style w:type="paragraph" w:customStyle="1" w:styleId="FinastraTextBodyBulletPointLv3">
    <w:name w:val="Finastra Text: Body Bullet Point Lv3"/>
    <w:basedOn w:val="MisysTextBodyBulletPointLv2"/>
    <w:qFormat/>
    <w:pPr>
      <w:numPr>
        <w:numId w:val="6"/>
      </w:numPr>
      <w:tabs>
        <w:tab w:val="left" w:pos="1701"/>
      </w:tabs>
    </w:pPr>
    <w:rPr>
      <w:rFonts w:ascii="Arial" w:hAnsi="Arial"/>
    </w:rPr>
  </w:style>
  <w:style w:type="paragraph" w:customStyle="1" w:styleId="MisysTextBodyBulletPointLv2">
    <w:name w:val="Misys Text: Body Bullet Point Lv2"/>
    <w:basedOn w:val="MisysTextBodyBulletPointLv1"/>
    <w:pPr>
      <w:ind w:left="720" w:hanging="360"/>
    </w:pPr>
  </w:style>
  <w:style w:type="paragraph" w:customStyle="1" w:styleId="MisysTextBodyBulletPointLv1">
    <w:name w:val="Misys Text: Body Bullet Point Lv1"/>
    <w:basedOn w:val="MisysTextBody"/>
    <w:link w:val="MisysTextBodyBulletPointLv1Char"/>
    <w:qFormat/>
    <w:pPr>
      <w:tabs>
        <w:tab w:val="left" w:pos="284"/>
      </w:tabs>
      <w:ind w:left="284" w:hanging="284"/>
    </w:pPr>
  </w:style>
  <w:style w:type="paragraph" w:customStyle="1" w:styleId="FinastraTextBodyBulletPointLv4">
    <w:name w:val="Finastra Text: Body Bullet Point Lv4"/>
    <w:basedOn w:val="FinastraTextBodyBulletPointLv3"/>
    <w:qFormat/>
    <w:pPr>
      <w:numPr>
        <w:numId w:val="7"/>
      </w:numPr>
    </w:pPr>
  </w:style>
  <w:style w:type="character" w:customStyle="1" w:styleId="FinastraSectionHeadingLv1Char">
    <w:name w:val="Finastra Section Heading Lv1 Char"/>
    <w:basedOn w:val="DefaultParagraphFont"/>
    <w:link w:val="FinastraSectionHeadingLv1"/>
    <w:rPr>
      <w:rFonts w:ascii="Arial" w:hAnsi="Arial" w:cstheme="majorHAnsi"/>
      <w:b/>
      <w:sz w:val="32"/>
      <w:szCs w:val="36"/>
    </w:rPr>
  </w:style>
  <w:style w:type="paragraph" w:customStyle="1" w:styleId="MisysCoverTitle">
    <w:name w:val="Misys Cover Title"/>
    <w:pPr>
      <w:framePr w:hSpace="187" w:wrap="around" w:hAnchor="margin" w:y="2881"/>
      <w:spacing w:after="200"/>
    </w:pPr>
    <w:rPr>
      <w:rFonts w:ascii="Verdana" w:eastAsiaTheme="majorEastAsia" w:hAnsi="Verdana" w:cstheme="majorBidi"/>
      <w:b/>
      <w:color w:val="000000" w:themeColor="text1"/>
      <w:sz w:val="72"/>
      <w:szCs w:val="72"/>
      <w:lang w:val="en-GB"/>
    </w:rPr>
  </w:style>
  <w:style w:type="paragraph" w:customStyle="1" w:styleId="MisysCoverSubTitle">
    <w:name w:val="Misys Cover Sub Title"/>
    <w:qFormat/>
    <w:pPr>
      <w:framePr w:hSpace="187" w:wrap="around" w:hAnchor="margin" w:xAlign="center" w:y="2881"/>
      <w:spacing w:after="200"/>
    </w:pPr>
    <w:rPr>
      <w:rFonts w:ascii="Verdana" w:eastAsiaTheme="minorEastAsia" w:hAnsi="Verdana" w:cstheme="minorBidi"/>
      <w:color w:val="000000" w:themeColor="text1"/>
      <w:sz w:val="32"/>
      <w:szCs w:val="32"/>
      <w:lang w:val="en-GB"/>
    </w:rPr>
  </w:style>
  <w:style w:type="paragraph" w:customStyle="1" w:styleId="MisysCoverFamilyProductname">
    <w:name w:val="Misys Cover Family/Product name"/>
    <w:qFormat/>
    <w:pPr>
      <w:framePr w:hSpace="187" w:wrap="around" w:hAnchor="margin" w:y="2881"/>
      <w:tabs>
        <w:tab w:val="left" w:pos="4020"/>
      </w:tabs>
    </w:pPr>
    <w:rPr>
      <w:rFonts w:asciiTheme="minorHAnsi" w:eastAsiaTheme="minorEastAsia" w:hAnsiTheme="minorHAnsi" w:cstheme="minorBidi"/>
      <w:sz w:val="24"/>
      <w:szCs w:val="24"/>
      <w:lang w:val="en-GB"/>
    </w:rPr>
  </w:style>
  <w:style w:type="paragraph" w:customStyle="1" w:styleId="MisysTextSubHeadLv1">
    <w:name w:val="Misys Text: Sub Head Lv1"/>
    <w:basedOn w:val="Normal"/>
    <w:next w:val="MisysTextBody"/>
    <w:qFormat/>
    <w:pPr>
      <w:spacing w:after="0"/>
      <w:jc w:val="both"/>
    </w:pPr>
    <w:rPr>
      <w:rFonts w:asciiTheme="majorHAnsi" w:hAnsiTheme="majorHAnsi" w:cstheme="majorHAnsi"/>
      <w:b/>
      <w:color w:val="414141"/>
      <w:sz w:val="24"/>
      <w:szCs w:val="24"/>
      <w:lang w:val="en-IE"/>
    </w:rPr>
  </w:style>
  <w:style w:type="paragraph" w:customStyle="1" w:styleId="MisysPullQuote">
    <w:name w:val="Misys Pull Quote"/>
    <w:basedOn w:val="Normal"/>
    <w:next w:val="MisysPullQuoteAuthorName"/>
    <w:pPr>
      <w:spacing w:before="240" w:after="120"/>
      <w:jc w:val="both"/>
    </w:pPr>
    <w:rPr>
      <w:rFonts w:ascii="Verdana" w:hAnsi="Verdana" w:cstheme="majorHAnsi"/>
      <w:color w:val="6948D9" w:themeColor="accent2"/>
    </w:rPr>
  </w:style>
  <w:style w:type="paragraph" w:customStyle="1" w:styleId="MisysPullQuoteAuthorName">
    <w:name w:val="Misys Pull Quote Author Name"/>
    <w:basedOn w:val="Normal"/>
    <w:next w:val="MisysPullQuoteAuthorTitleCompany"/>
    <w:pPr>
      <w:spacing w:after="0"/>
      <w:jc w:val="both"/>
    </w:pPr>
    <w:rPr>
      <w:rFonts w:asciiTheme="majorHAnsi" w:hAnsiTheme="majorHAnsi" w:cstheme="majorHAnsi"/>
      <w:b/>
      <w:szCs w:val="18"/>
    </w:rPr>
  </w:style>
  <w:style w:type="paragraph" w:customStyle="1" w:styleId="MisysPullQuoteAuthorTitleCompany">
    <w:name w:val="Misys Pull Quote Author Title/Company"/>
    <w:basedOn w:val="Normal"/>
    <w:next w:val="MisysTextBody"/>
    <w:pPr>
      <w:spacing w:after="200"/>
      <w:jc w:val="both"/>
    </w:pPr>
    <w:rPr>
      <w:rFonts w:asciiTheme="majorHAnsi" w:hAnsiTheme="majorHAnsi" w:cstheme="majorHAnsi"/>
      <w:szCs w:val="18"/>
    </w:rPr>
  </w:style>
  <w:style w:type="paragraph" w:customStyle="1" w:styleId="MisysIntroMedium">
    <w:name w:val="Misys Intro Medium"/>
    <w:basedOn w:val="Normal"/>
    <w:next w:val="MisysTextStandardFirst"/>
    <w:pPr>
      <w:spacing w:after="400"/>
      <w:jc w:val="both"/>
    </w:pPr>
    <w:rPr>
      <w:rFonts w:asciiTheme="majorHAnsi" w:hAnsiTheme="majorHAnsi" w:cstheme="majorHAnsi"/>
      <w:sz w:val="52"/>
      <w:szCs w:val="60"/>
    </w:rPr>
  </w:style>
  <w:style w:type="paragraph" w:customStyle="1" w:styleId="MisysTextBodyBulletPointLv3">
    <w:name w:val="Misys Text: Body Bullet Point Lv3"/>
    <w:basedOn w:val="MisysTextBodyBulletPointLv2"/>
    <w:pPr>
      <w:ind w:left="851" w:hanging="284"/>
    </w:pPr>
  </w:style>
  <w:style w:type="paragraph" w:customStyle="1" w:styleId="MisysTextBodyBulletPointLv4">
    <w:name w:val="Misys Text: Body Bullet Point Lv4"/>
    <w:basedOn w:val="MisysTextBodyBulletPointLv3"/>
    <w:pPr>
      <w:ind w:left="360" w:hanging="360"/>
    </w:pPr>
  </w:style>
  <w:style w:type="character" w:customStyle="1" w:styleId="MisysTextBodyChar">
    <w:name w:val="Misys Text: Body Char"/>
    <w:basedOn w:val="DefaultParagraphFont"/>
    <w:link w:val="MisysTextBody"/>
    <w:rPr>
      <w:rFonts w:ascii="Calibri" w:hAnsi="Calibri" w:cs="Calibri"/>
      <w:sz w:val="24"/>
      <w:szCs w:val="24"/>
      <w:shd w:val="clear" w:color="auto" w:fill="F2F2F2" w:themeFill="background1" w:themeFillShade="F2"/>
      <w:lang w:val="en-US"/>
    </w:rPr>
  </w:style>
  <w:style w:type="paragraph" w:customStyle="1" w:styleId="MisysTextBodyBulletPoint">
    <w:name w:val="Misys Text: Body Bullet Point"/>
    <w:basedOn w:val="MisysTextBody"/>
    <w:link w:val="MisysTextBodyBulletPointChar"/>
    <w:pPr>
      <w:tabs>
        <w:tab w:val="clear" w:pos="3680"/>
      </w:tabs>
      <w:ind w:left="720" w:hanging="360"/>
    </w:pPr>
    <w:rPr>
      <w:sz w:val="18"/>
      <w:szCs w:val="16"/>
    </w:rPr>
  </w:style>
  <w:style w:type="paragraph" w:customStyle="1" w:styleId="FinastraSectionHeadingLv3">
    <w:name w:val="Finastra Section Heading Lv3"/>
    <w:basedOn w:val="FinastraSectionHeadingLv2"/>
    <w:link w:val="FinastraSectionHeadingLv3Char"/>
    <w:qFormat/>
    <w:pPr>
      <w:outlineLvl w:val="2"/>
    </w:pPr>
    <w:rPr>
      <w:sz w:val="24"/>
    </w:rPr>
  </w:style>
  <w:style w:type="character" w:customStyle="1" w:styleId="MisysSectionHeadingLv1Char">
    <w:name w:val="Misys Section Heading Lv1 Char"/>
    <w:basedOn w:val="DefaultParagraphFont"/>
    <w:link w:val="MisysSectionHeadingLv1"/>
    <w:rPr>
      <w:rFonts w:ascii="Verdana" w:hAnsi="Verdana" w:cstheme="majorHAnsi"/>
      <w:b/>
      <w:sz w:val="32"/>
      <w:szCs w:val="36"/>
    </w:rPr>
  </w:style>
  <w:style w:type="character" w:customStyle="1" w:styleId="MisysSectionHeadingLv2Char">
    <w:name w:val="Misys Section Heading Lv2 Char"/>
    <w:basedOn w:val="MisysSectionHeadingLv1Char"/>
    <w:link w:val="MisysSectionHeadingLv2"/>
    <w:rPr>
      <w:rFonts w:ascii="Verdana" w:hAnsi="Verdana" w:cstheme="majorHAnsi"/>
      <w:b w:val="0"/>
      <w:sz w:val="28"/>
      <w:szCs w:val="32"/>
    </w:rPr>
  </w:style>
  <w:style w:type="paragraph" w:customStyle="1" w:styleId="TableSubtitle">
    <w:name w:val="Table Subtitle"/>
    <w:basedOn w:val="MisysTextBody"/>
    <w:link w:val="TableSubtitleChar"/>
    <w:qFormat/>
    <w:pPr>
      <w:tabs>
        <w:tab w:val="clear" w:pos="3680"/>
      </w:tabs>
    </w:pPr>
    <w:rPr>
      <w:color w:val="727272" w:themeColor="background2" w:themeShade="80"/>
      <w:sz w:val="18"/>
      <w:szCs w:val="16"/>
    </w:rPr>
  </w:style>
  <w:style w:type="character" w:customStyle="1" w:styleId="TableSubtitleChar">
    <w:name w:val="Table Subtitle Char"/>
    <w:basedOn w:val="MisysTextBodyChar"/>
    <w:link w:val="TableSubtitle"/>
    <w:rPr>
      <w:rFonts w:ascii="Verdana" w:eastAsiaTheme="minorEastAsia" w:hAnsi="Verdana" w:cstheme="majorHAnsi"/>
      <w:color w:val="727272" w:themeColor="background2" w:themeShade="80"/>
      <w:sz w:val="18"/>
      <w:szCs w:val="16"/>
      <w:shd w:val="clear" w:color="auto" w:fill="F2F2F2" w:themeFill="background1" w:themeFillShade="F2"/>
      <w:lang w:val="en-US"/>
    </w:rPr>
  </w:style>
  <w:style w:type="character" w:customStyle="1" w:styleId="apple-converted-space">
    <w:name w:val="apple-converted-space"/>
    <w:basedOn w:val="DefaultParagraphFont"/>
  </w:style>
  <w:style w:type="character" w:customStyle="1" w:styleId="MisysIntroMediumBoldWord">
    <w:name w:val="Misys Intro Medium (Bold Word)"/>
    <w:uiPriority w:val="1"/>
    <w:rPr>
      <w:rFonts w:asciiTheme="majorHAnsi" w:hAnsiTheme="majorHAnsi" w:cstheme="majorHAnsi"/>
      <w:b/>
      <w:sz w:val="60"/>
      <w:szCs w:val="60"/>
      <w:lang w:val="en-GB"/>
    </w:rPr>
  </w:style>
  <w:style w:type="character" w:customStyle="1" w:styleId="MisysIntroBigBoldWord">
    <w:name w:val="Misys Intro Big (Bold Word)"/>
    <w:basedOn w:val="DefaultParagraphFont"/>
    <w:uiPriority w:val="1"/>
    <w:rPr>
      <w:rFonts w:asciiTheme="majorHAnsi" w:hAnsiTheme="majorHAnsi"/>
      <w:b/>
      <w:sz w:val="144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color w:val="333333"/>
      <w:lang w:eastAsia="en-GB"/>
    </w:rPr>
  </w:style>
  <w:style w:type="character" w:customStyle="1" w:styleId="NoteHeadingChar">
    <w:name w:val="Note Heading Char"/>
    <w:basedOn w:val="DefaultParagraphFont"/>
    <w:link w:val="NoteHeading"/>
    <w:semiHidden/>
    <w:rPr>
      <w:rFonts w:ascii="Verdana" w:eastAsia="Times New Roman" w:hAnsi="Verdana" w:cs="Times New Roman"/>
      <w:color w:val="333333"/>
      <w:sz w:val="19"/>
      <w:szCs w:val="19"/>
      <w:lang w:eastAsia="en-GB"/>
    </w:rPr>
  </w:style>
  <w:style w:type="paragraph" w:customStyle="1" w:styleId="TableHeadingWhite">
    <w:name w:val="Table Heading White"/>
    <w:basedOn w:val="Normal"/>
    <w:pPr>
      <w:spacing w:after="0"/>
      <w:ind w:left="28"/>
      <w:jc w:val="both"/>
    </w:pPr>
    <w:rPr>
      <w:rFonts w:ascii="Verdana" w:eastAsia="Times New Roman" w:hAnsi="Verdana" w:cs="Times New Roman"/>
      <w:caps/>
      <w:color w:val="FFFFFF"/>
      <w:sz w:val="19"/>
      <w:szCs w:val="19"/>
      <w:lang w:eastAsia="en-GB"/>
    </w:rPr>
  </w:style>
  <w:style w:type="paragraph" w:customStyle="1" w:styleId="Contentsstyle">
    <w:name w:val="Contents style"/>
    <w:basedOn w:val="Normal"/>
    <w:pPr>
      <w:spacing w:after="240" w:line="384" w:lineRule="atLeast"/>
      <w:jc w:val="both"/>
    </w:pPr>
    <w:rPr>
      <w:rFonts w:ascii="Verdana" w:eastAsia="Times New Roman" w:hAnsi="Verdana" w:cs="Times New Roman"/>
      <w:caps/>
      <w:color w:val="5C7F92"/>
      <w:sz w:val="32"/>
      <w:szCs w:val="19"/>
      <w:lang w:eastAsia="en-GB"/>
    </w:rPr>
  </w:style>
  <w:style w:type="paragraph" w:customStyle="1" w:styleId="Captionstyle">
    <w:name w:val="Caption style"/>
    <w:basedOn w:val="Normal"/>
    <w:next w:val="Normal"/>
    <w:pPr>
      <w:spacing w:before="120" w:after="240" w:line="228" w:lineRule="atLeast"/>
      <w:jc w:val="both"/>
    </w:pPr>
    <w:rPr>
      <w:rFonts w:ascii="Verdana" w:eastAsia="Times New Roman" w:hAnsi="Verdana" w:cs="Times New Roman"/>
      <w:i/>
      <w:color w:val="333333"/>
      <w:sz w:val="19"/>
      <w:szCs w:val="19"/>
      <w:lang w:eastAsia="en-GB"/>
    </w:rPr>
  </w:style>
  <w:style w:type="paragraph" w:customStyle="1" w:styleId="versionnumber">
    <w:name w:val="version number"/>
    <w:basedOn w:val="Normal"/>
    <w:pPr>
      <w:spacing w:after="120" w:line="384" w:lineRule="atLeast"/>
      <w:jc w:val="both"/>
    </w:pPr>
    <w:rPr>
      <w:rFonts w:ascii="Verdana" w:eastAsia="Times New Roman" w:hAnsi="Verdana" w:cs="Times New Roman"/>
      <w:caps/>
      <w:color w:val="5C7F92"/>
      <w:sz w:val="28"/>
      <w:szCs w:val="19"/>
      <w:lang w:eastAsia="en-GB"/>
    </w:rPr>
  </w:style>
  <w:style w:type="paragraph" w:customStyle="1" w:styleId="NormalHeading">
    <w:name w:val="Normal Heading"/>
    <w:basedOn w:val="Normal"/>
    <w:pPr>
      <w:spacing w:after="0" w:line="240" w:lineRule="atLeast"/>
      <w:jc w:val="both"/>
    </w:pPr>
    <w:rPr>
      <w:rFonts w:ascii="Verdana" w:eastAsia="Times New Roman" w:hAnsi="Verdana" w:cs="Times New Roman"/>
      <w:color w:val="5C7F92"/>
      <w:szCs w:val="19"/>
      <w:lang w:eastAsia="en-GB"/>
    </w:rPr>
  </w:style>
  <w:style w:type="paragraph" w:customStyle="1" w:styleId="Appendixheading">
    <w:name w:val="Appendix heading"/>
    <w:basedOn w:val="Normal"/>
    <w:pPr>
      <w:spacing w:after="240" w:line="228" w:lineRule="atLeast"/>
      <w:jc w:val="both"/>
    </w:pPr>
    <w:rPr>
      <w:rFonts w:ascii="Verdana" w:eastAsia="Times New Roman" w:hAnsi="Verdana" w:cs="Times New Roman"/>
      <w:color w:val="00338D"/>
      <w:sz w:val="32"/>
      <w:szCs w:val="32"/>
      <w:lang w:eastAsia="en-GB"/>
    </w:rPr>
  </w:style>
  <w:style w:type="paragraph" w:customStyle="1" w:styleId="Tableheading">
    <w:name w:val="Table heading"/>
    <w:basedOn w:val="Normal"/>
    <w:pPr>
      <w:spacing w:after="120" w:line="384" w:lineRule="atLeast"/>
      <w:jc w:val="both"/>
    </w:pPr>
    <w:rPr>
      <w:rFonts w:ascii="Verdana" w:eastAsia="Times New Roman" w:hAnsi="Verdana" w:cs="Times New Roman"/>
      <w:caps/>
      <w:color w:val="5C7F92"/>
      <w:sz w:val="32"/>
      <w:szCs w:val="19"/>
      <w:lang w:eastAsia="en-GB"/>
    </w:rPr>
  </w:style>
  <w:style w:type="paragraph" w:customStyle="1" w:styleId="H4">
    <w:name w:val="H4"/>
    <w:basedOn w:val="Heading1"/>
    <w:link w:val="H4Char"/>
    <w:qFormat/>
    <w:pPr>
      <w:keepLines w:val="0"/>
      <w:suppressAutoHyphens w:val="0"/>
      <w:spacing w:before="180"/>
      <w:ind w:left="1288" w:hanging="720"/>
      <w:outlineLvl w:val="2"/>
    </w:pPr>
    <w:rPr>
      <w:rFonts w:ascii="Arial" w:eastAsia="Times New Roman" w:hAnsi="Arial" w:cs="Arial"/>
      <w:bCs/>
      <w:color w:val="1F497D"/>
      <w:sz w:val="24"/>
      <w:szCs w:val="24"/>
      <w:lang w:val="en-US"/>
    </w:rPr>
  </w:style>
  <w:style w:type="character" w:customStyle="1" w:styleId="H4Char">
    <w:name w:val="H4 Char"/>
    <w:basedOn w:val="DefaultParagraphFont"/>
    <w:link w:val="H4"/>
    <w:rPr>
      <w:rFonts w:ascii="Arial" w:eastAsia="Times New Roman" w:hAnsi="Arial" w:cs="Arial"/>
      <w:b/>
      <w:bCs/>
      <w:color w:val="1F497D"/>
      <w:sz w:val="24"/>
      <w:szCs w:val="24"/>
      <w:lang w:val="en-US"/>
    </w:rPr>
  </w:style>
  <w:style w:type="paragraph" w:customStyle="1" w:styleId="Bullet">
    <w:name w:val="Bullet"/>
    <w:basedOn w:val="Heading1"/>
    <w:pPr>
      <w:keepLines w:val="0"/>
      <w:numPr>
        <w:numId w:val="8"/>
      </w:numPr>
      <w:suppressAutoHyphens w:val="0"/>
      <w:spacing w:before="0" w:after="80"/>
    </w:pPr>
    <w:rPr>
      <w:rFonts w:ascii="Times New Roman" w:eastAsia="Times New Roman" w:hAnsi="Times New Roman" w:cs="Arial"/>
      <w:bCs/>
      <w:caps/>
      <w:color w:val="002060"/>
      <w:sz w:val="22"/>
      <w:szCs w:val="28"/>
      <w:lang w:val="en-US"/>
    </w:rPr>
  </w:style>
  <w:style w:type="paragraph" w:customStyle="1" w:styleId="Contents">
    <w:name w:val="Contents"/>
    <w:basedOn w:val="TOC1"/>
    <w:pPr>
      <w:tabs>
        <w:tab w:val="left" w:pos="440"/>
        <w:tab w:val="left" w:pos="567"/>
        <w:tab w:val="left" w:pos="800"/>
        <w:tab w:val="right" w:leader="dot" w:pos="7643"/>
        <w:tab w:val="right" w:leader="dot" w:pos="8931"/>
        <w:tab w:val="right" w:leader="dot" w:pos="10490"/>
      </w:tabs>
      <w:spacing w:before="240" w:after="120"/>
    </w:pPr>
    <w:rPr>
      <w:rFonts w:eastAsia="Times New Roman" w:cs="Times New Roman"/>
      <w:bCs w:val="0"/>
      <w:caps/>
      <w:color w:val="auto"/>
      <w:lang w:val="en-US"/>
    </w:rPr>
  </w:style>
  <w:style w:type="paragraph" w:customStyle="1" w:styleId="TableText">
    <w:name w:val="Table Text"/>
    <w:basedOn w:val="Normal"/>
    <w:pPr>
      <w:spacing w:before="120" w:after="0"/>
      <w:jc w:val="both"/>
    </w:pPr>
    <w:rPr>
      <w:rFonts w:ascii="Times New Roman" w:eastAsia="Times New Roman" w:hAnsi="Times New Roman" w:cs="Times New Roman"/>
      <w:color w:val="000000"/>
      <w:lang w:val="en-US"/>
    </w:rPr>
  </w:style>
  <w:style w:type="paragraph" w:customStyle="1" w:styleId="TableHeading0">
    <w:name w:val="Table Heading"/>
    <w:basedOn w:val="TableText"/>
    <w:rPr>
      <w:rFonts w:ascii="Arial" w:hAnsi="Arial"/>
      <w:b/>
      <w:color w:val="auto"/>
    </w:rPr>
  </w:style>
  <w:style w:type="paragraph" w:customStyle="1" w:styleId="Author">
    <w:name w:val="Author"/>
    <w:basedOn w:val="Normal"/>
    <w:pPr>
      <w:spacing w:after="0"/>
      <w:jc w:val="center"/>
    </w:pPr>
    <w:rPr>
      <w:rFonts w:ascii="Arial" w:eastAsia="Times" w:hAnsi="Arial" w:cs="Times New Roman"/>
      <w:color w:val="auto"/>
      <w:sz w:val="28"/>
      <w:lang w:val="en-US"/>
    </w:rPr>
  </w:style>
  <w:style w:type="paragraph" w:customStyle="1" w:styleId="Cover">
    <w:name w:val="Cover"/>
    <w:basedOn w:val="Normal"/>
    <w:pPr>
      <w:framePr w:w="8841" w:h="6337" w:hSpace="180" w:wrap="auto" w:vAnchor="page" w:hAnchor="page" w:x="2205" w:y="3313"/>
      <w:spacing w:after="240"/>
      <w:jc w:val="center"/>
    </w:pPr>
    <w:rPr>
      <w:rFonts w:ascii="Arial Rounded MT Bold" w:eastAsia="Times New Roman" w:hAnsi="Arial Rounded MT Bold" w:cs="Times New Roman"/>
      <w:b/>
      <w:color w:val="auto"/>
      <w:sz w:val="96"/>
      <w:lang w:val="en-US"/>
    </w:rPr>
  </w:style>
  <w:style w:type="paragraph" w:customStyle="1" w:styleId="SmallTableHeader">
    <w:name w:val="Small Table Header"/>
    <w:basedOn w:val="BodyText"/>
    <w:pPr>
      <w:tabs>
        <w:tab w:val="clear" w:pos="3680"/>
      </w:tabs>
      <w:spacing w:before="60"/>
    </w:pPr>
    <w:rPr>
      <w:rFonts w:ascii="Arial" w:eastAsia="Times New Roman" w:hAnsi="Arial" w:cs="Times New Roman"/>
      <w:b/>
      <w:i/>
      <w:color w:val="000000"/>
      <w:sz w:val="16"/>
      <w:szCs w:val="24"/>
    </w:rPr>
  </w:style>
  <w:style w:type="paragraph" w:customStyle="1" w:styleId="TableTextBlue">
    <w:name w:val="Table Text Blue"/>
    <w:basedOn w:val="TableText"/>
    <w:rPr>
      <w:i/>
      <w:color w:val="0000FF"/>
    </w:rPr>
  </w:style>
  <w:style w:type="paragraph" w:customStyle="1" w:styleId="Bulleta">
    <w:name w:val="Bullet (a)"/>
    <w:basedOn w:val="Bullet"/>
    <w:pPr>
      <w:numPr>
        <w:numId w:val="9"/>
      </w:numPr>
    </w:pPr>
  </w:style>
  <w:style w:type="paragraph" w:customStyle="1" w:styleId="Appendices">
    <w:name w:val="Appendices"/>
    <w:basedOn w:val="BodyText"/>
    <w:pPr>
      <w:numPr>
        <w:numId w:val="10"/>
      </w:numPr>
      <w:tabs>
        <w:tab w:val="clear" w:pos="3680"/>
      </w:tabs>
      <w:spacing w:before="60"/>
    </w:pPr>
    <w:rPr>
      <w:rFonts w:ascii="Arial" w:eastAsia="Times New Roman" w:hAnsi="Arial" w:cs="Times New Roman"/>
      <w:b/>
      <w:color w:val="auto"/>
      <w:sz w:val="24"/>
      <w:szCs w:val="24"/>
    </w:rPr>
  </w:style>
  <w:style w:type="paragraph" w:customStyle="1" w:styleId="TableHeader">
    <w:name w:val="Table Header"/>
    <w:basedOn w:val="Normal"/>
    <w:pPr>
      <w:keepLines/>
      <w:widowControl w:val="0"/>
      <w:spacing w:after="0"/>
      <w:jc w:val="both"/>
    </w:pPr>
    <w:rPr>
      <w:rFonts w:ascii="Arial" w:eastAsia="Times New Roman" w:hAnsi="Arial" w:cs="Times New Roman"/>
      <w:b/>
      <w:color w:val="auto"/>
      <w:lang w:val="en-US"/>
    </w:rPr>
  </w:style>
  <w:style w:type="paragraph" w:customStyle="1" w:styleId="AppendicesTitle">
    <w:name w:val="Appendices Title"/>
    <w:basedOn w:val="BodyText"/>
    <w:pPr>
      <w:tabs>
        <w:tab w:val="clear" w:pos="3680"/>
      </w:tabs>
      <w:spacing w:before="60"/>
    </w:pPr>
    <w:rPr>
      <w:rFonts w:ascii="Arial Black" w:eastAsia="Times New Roman" w:hAnsi="Arial Black" w:cs="Times New Roman"/>
      <w:color w:val="auto"/>
      <w:sz w:val="28"/>
      <w:szCs w:val="24"/>
    </w:rPr>
  </w:style>
  <w:style w:type="paragraph" w:customStyle="1" w:styleId="TableTitle">
    <w:name w:val="Table Title"/>
    <w:basedOn w:val="Normal"/>
    <w:pPr>
      <w:spacing w:after="0"/>
      <w:jc w:val="both"/>
    </w:pPr>
    <w:rPr>
      <w:rFonts w:ascii="Arial" w:eastAsia="Times New Roman" w:hAnsi="Arial" w:cs="Times New Roman"/>
      <w:b/>
      <w:color w:val="auto"/>
      <w:sz w:val="18"/>
      <w:lang w:val="en-US"/>
    </w:rPr>
  </w:style>
  <w:style w:type="paragraph" w:customStyle="1" w:styleId="RightPar4">
    <w:name w:val="Right Par 4"/>
    <w:pPr>
      <w:widowControl w:val="0"/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ind w:left="2880" w:hanging="432"/>
    </w:pPr>
    <w:rPr>
      <w:rFonts w:ascii="Courier" w:eastAsia="Times New Roman" w:hAnsi="Courier"/>
      <w:sz w:val="24"/>
    </w:rPr>
  </w:style>
  <w:style w:type="paragraph" w:customStyle="1" w:styleId="FrontBoxText">
    <w:name w:val="Front Box Text"/>
    <w:basedOn w:val="BodyText"/>
    <w:pPr>
      <w:tabs>
        <w:tab w:val="clear" w:pos="3680"/>
      </w:tabs>
      <w:spacing w:before="60"/>
    </w:pPr>
    <w:rPr>
      <w:rFonts w:ascii="Arial" w:eastAsia="Times New Roman" w:hAnsi="Arial" w:cs="Arial"/>
      <w:color w:val="auto"/>
      <w:szCs w:val="24"/>
    </w:rPr>
  </w:style>
  <w:style w:type="paragraph" w:customStyle="1" w:styleId="DocumentTitle">
    <w:name w:val="Document Title"/>
    <w:basedOn w:val="TableText"/>
    <w:rPr>
      <w:rFonts w:ascii="Arial" w:hAnsi="Arial" w:cs="Arial"/>
      <w:b/>
      <w:color w:val="0000FF"/>
      <w:sz w:val="24"/>
      <w:lang w:val="en-GB"/>
    </w:rPr>
  </w:style>
  <w:style w:type="paragraph" w:customStyle="1" w:styleId="ProjectCover">
    <w:name w:val="Project Cover"/>
    <w:basedOn w:val="Normal"/>
    <w:pPr>
      <w:keepNext/>
      <w:keepLines/>
      <w:tabs>
        <w:tab w:val="left" w:pos="0"/>
      </w:tabs>
      <w:spacing w:before="240" w:after="360" w:line="640" w:lineRule="exact"/>
      <w:jc w:val="both"/>
    </w:pPr>
    <w:rPr>
      <w:rFonts w:ascii="Arial" w:eastAsia="Times New Roman" w:hAnsi="Arial" w:cs="Times New Roman"/>
      <w:b/>
      <w:color w:val="auto"/>
      <w:spacing w:val="-48"/>
      <w:kern w:val="28"/>
      <w:sz w:val="52"/>
    </w:rPr>
  </w:style>
  <w:style w:type="paragraph" w:customStyle="1" w:styleId="BlockHeading">
    <w:name w:val="Block Heading"/>
    <w:basedOn w:val="Heading1"/>
    <w:pPr>
      <w:keepLines w:val="0"/>
      <w:suppressAutoHyphens w:val="0"/>
      <w:spacing w:before="180"/>
    </w:pPr>
    <w:rPr>
      <w:rFonts w:ascii="Arial" w:eastAsia="Times New Roman" w:hAnsi="Arial" w:cs="Arial"/>
      <w:color w:val="002060"/>
      <w:sz w:val="28"/>
      <w:szCs w:val="28"/>
      <w:lang w:val="en-US"/>
    </w:rPr>
  </w:style>
  <w:style w:type="paragraph" w:customStyle="1" w:styleId="GlossaryEntry">
    <w:name w:val="Glossary Entry"/>
    <w:basedOn w:val="Normal"/>
    <w:pPr>
      <w:spacing w:after="0"/>
      <w:jc w:val="both"/>
    </w:pPr>
    <w:rPr>
      <w:rFonts w:ascii="Arial" w:eastAsia="Times New Roman" w:hAnsi="Arial" w:cs="Times New Roman"/>
      <w:b/>
      <w:i/>
      <w:color w:val="auto"/>
    </w:rPr>
  </w:style>
  <w:style w:type="paragraph" w:customStyle="1" w:styleId="GlossaryExplanation">
    <w:name w:val="Glossary Explanation"/>
    <w:basedOn w:val="Normal"/>
    <w:pPr>
      <w:spacing w:after="0"/>
      <w:jc w:val="both"/>
    </w:pPr>
    <w:rPr>
      <w:rFonts w:ascii="Arial" w:eastAsia="Times New Roman" w:hAnsi="Arial" w:cs="Times New Roman"/>
      <w:color w:val="auto"/>
    </w:rPr>
  </w:style>
  <w:style w:type="paragraph" w:customStyle="1" w:styleId="TitleCover">
    <w:name w:val="Title Cover"/>
    <w:basedOn w:val="Normal"/>
    <w:pPr>
      <w:keepNext/>
      <w:keepLines/>
      <w:pBdr>
        <w:top w:val="single" w:sz="6" w:space="24" w:color="auto"/>
      </w:pBdr>
      <w:spacing w:after="240" w:line="480" w:lineRule="atLeast"/>
      <w:jc w:val="both"/>
    </w:pPr>
    <w:rPr>
      <w:rFonts w:ascii="Arial" w:eastAsia="Times New Roman" w:hAnsi="Arial" w:cs="Times New Roman"/>
      <w:color w:val="auto"/>
      <w:spacing w:val="-30"/>
      <w:kern w:val="28"/>
      <w:sz w:val="48"/>
    </w:rPr>
  </w:style>
  <w:style w:type="paragraph" w:customStyle="1" w:styleId="MailingInstructions">
    <w:name w:val="Mailing Instructions"/>
    <w:basedOn w:val="Normal"/>
    <w:qFormat/>
    <w:pPr>
      <w:spacing w:after="0"/>
      <w:jc w:val="both"/>
    </w:pPr>
    <w:rPr>
      <w:rFonts w:ascii="Arial" w:eastAsia="Times New Roman" w:hAnsi="Arial" w:cs="Times New Roman"/>
      <w:color w:val="auto"/>
      <w:sz w:val="18"/>
    </w:rPr>
  </w:style>
  <w:style w:type="paragraph" w:customStyle="1" w:styleId="Bullet2">
    <w:name w:val="Bullet 2"/>
    <w:basedOn w:val="Normal"/>
    <w:pPr>
      <w:numPr>
        <w:numId w:val="11"/>
      </w:numPr>
      <w:spacing w:after="0"/>
      <w:jc w:val="both"/>
    </w:pPr>
    <w:rPr>
      <w:rFonts w:ascii="Arial" w:eastAsia="Times New Roman" w:hAnsi="Arial" w:cs="Times New Roman"/>
      <w:color w:val="auto"/>
      <w:sz w:val="18"/>
      <w:lang w:val="en-US"/>
    </w:rPr>
  </w:style>
  <w:style w:type="paragraph" w:customStyle="1" w:styleId="NumberBullet2">
    <w:name w:val="Number Bullet 2"/>
    <w:basedOn w:val="NumberBullet"/>
    <w:pPr>
      <w:numPr>
        <w:numId w:val="12"/>
      </w:numPr>
    </w:pPr>
  </w:style>
  <w:style w:type="paragraph" w:customStyle="1" w:styleId="NumberBullet">
    <w:name w:val="Number Bullet"/>
    <w:basedOn w:val="Bullet"/>
    <w:pPr>
      <w:keepNext w:val="0"/>
      <w:numPr>
        <w:numId w:val="0"/>
      </w:numPr>
      <w:outlineLvl w:val="9"/>
    </w:pPr>
  </w:style>
  <w:style w:type="paragraph" w:customStyle="1" w:styleId="Bulletindenta">
    <w:name w:val="Bullet indent a)"/>
    <w:basedOn w:val="BodyText"/>
    <w:pPr>
      <w:numPr>
        <w:numId w:val="13"/>
      </w:numPr>
      <w:tabs>
        <w:tab w:val="clear" w:pos="3680"/>
      </w:tabs>
      <w:spacing w:before="60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Style1">
    <w:name w:val="Style1"/>
    <w:basedOn w:val="BodyText"/>
    <w:pPr>
      <w:numPr>
        <w:numId w:val="14"/>
      </w:numPr>
      <w:tabs>
        <w:tab w:val="clear" w:pos="3680"/>
      </w:tabs>
      <w:spacing w:before="60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BulletIndent">
    <w:name w:val="BulletIndent"/>
    <w:basedOn w:val="Normal"/>
    <w:pPr>
      <w:numPr>
        <w:numId w:val="15"/>
      </w:numPr>
      <w:tabs>
        <w:tab w:val="left" w:pos="2880"/>
      </w:tabs>
      <w:spacing w:after="120" w:line="280" w:lineRule="atLeast"/>
      <w:jc w:val="both"/>
    </w:pPr>
    <w:rPr>
      <w:rFonts w:ascii="Palatino" w:eastAsia="Times New Roman" w:hAnsi="Palatino" w:cs="Times New Roman"/>
      <w:color w:val="000000"/>
    </w:rPr>
  </w:style>
  <w:style w:type="paragraph" w:customStyle="1" w:styleId="Reuters-Mainbodybullets">
    <w:name w:val="Reuters - Main body bullets"/>
    <w:basedOn w:val="Normal"/>
    <w:pPr>
      <w:numPr>
        <w:numId w:val="16"/>
      </w:numPr>
      <w:tabs>
        <w:tab w:val="left" w:pos="170"/>
      </w:tabs>
      <w:spacing w:after="0" w:line="280" w:lineRule="exact"/>
      <w:jc w:val="both"/>
    </w:pPr>
    <w:rPr>
      <w:rFonts w:ascii="Palatino" w:eastAsia="Times New Roman" w:hAnsi="Palatino" w:cs="Times New Roman"/>
      <w:color w:val="000000"/>
    </w:rPr>
  </w:style>
  <w:style w:type="paragraph" w:customStyle="1" w:styleId="xl24">
    <w:name w:val="xl24"/>
    <w:basedOn w:val="Normal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color w:val="auto"/>
      <w:sz w:val="24"/>
      <w:szCs w:val="24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both"/>
    </w:pPr>
    <w:rPr>
      <w:rFonts w:ascii="Verdana" w:eastAsia="Arial Unicode MS" w:hAnsi="Verdana" w:cs="Arial Unicode MS"/>
      <w:b/>
      <w:bCs/>
      <w:color w:val="auto"/>
      <w:sz w:val="24"/>
      <w:szCs w:val="24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both"/>
    </w:pPr>
    <w:rPr>
      <w:rFonts w:ascii="Verdana" w:eastAsia="Arial Unicode MS" w:hAnsi="Verdana" w:cs="Arial Unicode MS"/>
      <w:color w:val="auto"/>
      <w:sz w:val="24"/>
      <w:szCs w:val="24"/>
    </w:rPr>
  </w:style>
  <w:style w:type="paragraph" w:customStyle="1" w:styleId="xl27">
    <w:name w:val="xl27"/>
    <w:basedOn w:val="Normal"/>
    <w:pPr>
      <w:spacing w:before="100" w:beforeAutospacing="1" w:after="100" w:afterAutospacing="1"/>
      <w:jc w:val="both"/>
    </w:pPr>
    <w:rPr>
      <w:rFonts w:ascii="Verdana" w:eastAsia="Arial Unicode MS" w:hAnsi="Verdana" w:cs="Arial Unicode MS"/>
      <w:color w:val="auto"/>
      <w:sz w:val="24"/>
      <w:szCs w:val="24"/>
    </w:rPr>
  </w:style>
  <w:style w:type="paragraph" w:customStyle="1" w:styleId="TitlePageHeader">
    <w:name w:val="TitlePage_Header"/>
    <w:basedOn w:val="Normal"/>
    <w:locked/>
    <w:pPr>
      <w:spacing w:before="240" w:after="240"/>
      <w:ind w:left="3240"/>
      <w:jc w:val="both"/>
    </w:pPr>
    <w:rPr>
      <w:rFonts w:ascii="Futura Hv" w:eastAsia="Times New Roman" w:hAnsi="Futura Hv" w:cs="Futura Hv"/>
      <w:color w:val="auto"/>
      <w:sz w:val="32"/>
      <w:szCs w:val="32"/>
      <w:lang w:val="en-US"/>
    </w:rPr>
  </w:style>
  <w:style w:type="paragraph" w:customStyle="1" w:styleId="TableSmHeadingRight">
    <w:name w:val="Table_Sm_Heading_Right"/>
    <w:basedOn w:val="Normal"/>
    <w:locked/>
    <w:pPr>
      <w:keepNext/>
      <w:keepLines/>
      <w:spacing w:after="40"/>
      <w:jc w:val="right"/>
    </w:pPr>
    <w:rPr>
      <w:rFonts w:ascii="Futura Hv" w:eastAsia="Times New Roman" w:hAnsi="Futura Hv" w:cs="Futura Hv"/>
      <w:color w:val="auto"/>
      <w:sz w:val="18"/>
      <w:szCs w:val="16"/>
      <w:lang w:val="en-US"/>
    </w:rPr>
  </w:style>
  <w:style w:type="paragraph" w:customStyle="1" w:styleId="TableMedium">
    <w:name w:val="Table_Medium"/>
    <w:basedOn w:val="Normal"/>
    <w:locked/>
    <w:pPr>
      <w:spacing w:before="40" w:after="40"/>
      <w:jc w:val="both"/>
    </w:pPr>
    <w:rPr>
      <w:rFonts w:ascii="Futura Bk" w:eastAsia="Times New Roman" w:hAnsi="Futura Bk" w:cs="Futura Bk"/>
      <w:color w:val="auto"/>
      <w:sz w:val="18"/>
      <w:szCs w:val="18"/>
      <w:lang w:val="en-US"/>
    </w:rPr>
  </w:style>
  <w:style w:type="paragraph" w:customStyle="1" w:styleId="TableSmHeading">
    <w:name w:val="Table_Sm_Heading"/>
    <w:basedOn w:val="Normal"/>
    <w:locked/>
    <w:pPr>
      <w:keepNext/>
      <w:keepLines/>
      <w:spacing w:after="40"/>
      <w:jc w:val="both"/>
    </w:pPr>
    <w:rPr>
      <w:rFonts w:ascii="Futura Hv" w:eastAsia="Times New Roman" w:hAnsi="Futura Hv" w:cs="Futura Hv"/>
      <w:color w:val="auto"/>
      <w:sz w:val="18"/>
      <w:szCs w:val="16"/>
      <w:lang w:val="en-US"/>
    </w:rPr>
  </w:style>
  <w:style w:type="paragraph" w:customStyle="1" w:styleId="Table">
    <w:name w:val="Table"/>
    <w:basedOn w:val="Normal"/>
    <w:pPr>
      <w:spacing w:before="40" w:after="4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Bulletwithtext1">
    <w:name w:val="Bullet with text 1"/>
    <w:basedOn w:val="Normal"/>
    <w:pPr>
      <w:numPr>
        <w:numId w:val="17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Bulletwithtext2">
    <w:name w:val="Bullet with text 2"/>
    <w:basedOn w:val="Normal"/>
    <w:pPr>
      <w:numPr>
        <w:numId w:val="18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Header1">
    <w:name w:val="Header 1"/>
    <w:basedOn w:val="Normal"/>
    <w:next w:val="Normal"/>
    <w:pPr>
      <w:keepLines/>
      <w:spacing w:before="80" w:after="80"/>
      <w:jc w:val="center"/>
    </w:pPr>
    <w:rPr>
      <w:rFonts w:ascii="Arial" w:eastAsia="Times New Roman" w:hAnsi="Arial" w:cs="Times New Roman"/>
      <w:color w:val="auto"/>
      <w:lang w:val="en-US"/>
    </w:rPr>
  </w:style>
  <w:style w:type="paragraph" w:customStyle="1" w:styleId="Header2">
    <w:name w:val="Header 2"/>
    <w:basedOn w:val="Header1"/>
    <w:next w:val="Normal"/>
    <w:pPr>
      <w:jc w:val="right"/>
    </w:pPr>
  </w:style>
  <w:style w:type="paragraph" w:customStyle="1" w:styleId="Header3">
    <w:name w:val="Header 3"/>
    <w:basedOn w:val="Header1"/>
    <w:next w:val="Normal"/>
    <w:pPr>
      <w:jc w:val="left"/>
    </w:pPr>
  </w:style>
  <w:style w:type="paragraph" w:customStyle="1" w:styleId="Bulletwithtext3">
    <w:name w:val="Bullet with text 3"/>
    <w:basedOn w:val="Normal"/>
    <w:pPr>
      <w:numPr>
        <w:numId w:val="19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Numberedlist1">
    <w:name w:val="Numbered list 1"/>
    <w:basedOn w:val="ListNumber"/>
    <w:pPr>
      <w:numPr>
        <w:numId w:val="20"/>
      </w:numPr>
      <w:spacing w:line="240" w:lineRule="auto"/>
    </w:pPr>
    <w:rPr>
      <w:rFonts w:ascii="Arial" w:hAnsi="Arial"/>
      <w:caps w:val="0"/>
      <w:color w:val="auto"/>
      <w:sz w:val="20"/>
      <w:szCs w:val="20"/>
      <w:lang w:val="en-US" w:eastAsia="en-US"/>
    </w:rPr>
  </w:style>
  <w:style w:type="paragraph" w:customStyle="1" w:styleId="Numberedlist31">
    <w:name w:val="Numbered list 3.1"/>
    <w:basedOn w:val="Heading1"/>
    <w:next w:val="Normal"/>
    <w:pPr>
      <w:keepLines w:val="0"/>
      <w:tabs>
        <w:tab w:val="left" w:pos="360"/>
      </w:tabs>
      <w:suppressAutoHyphens w:val="0"/>
      <w:spacing w:before="240"/>
      <w:ind w:left="244" w:hanging="244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HPInternal">
    <w:name w:val="HP_Internal"/>
    <w:basedOn w:val="Normal"/>
    <w:next w:val="Normal"/>
    <w:pPr>
      <w:spacing w:after="0"/>
      <w:jc w:val="both"/>
    </w:pPr>
    <w:rPr>
      <w:rFonts w:ascii="Arial" w:eastAsia="Times New Roman" w:hAnsi="Arial" w:cs="Times New Roman"/>
      <w:i/>
      <w:color w:val="auto"/>
      <w:sz w:val="18"/>
      <w:lang w:val="en-US"/>
    </w:rPr>
  </w:style>
  <w:style w:type="paragraph" w:customStyle="1" w:styleId="TitlePagebogus">
    <w:name w:val="TitlePage_bogus"/>
    <w:basedOn w:val="Normal"/>
    <w:p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TitlePageHeadernotused">
    <w:name w:val="TitlePage_Header_not_used"/>
    <w:basedOn w:val="Normal"/>
    <w:p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Numberedlist32">
    <w:name w:val="Numbered list 3.2"/>
    <w:basedOn w:val="Heading2"/>
    <w:next w:val="Normal"/>
    <w:pPr>
      <w:keepLines w:val="0"/>
      <w:numPr>
        <w:ilvl w:val="1"/>
        <w:numId w:val="10"/>
      </w:numPr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Bulletwithtext4">
    <w:name w:val="Bullet with text 4"/>
    <w:basedOn w:val="Normal"/>
    <w:pPr>
      <w:numPr>
        <w:numId w:val="21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Numberedlist33">
    <w:name w:val="Numbered list 3.3"/>
    <w:basedOn w:val="Heading3"/>
    <w:next w:val="Normal"/>
    <w:pPr>
      <w:keepLines w:val="0"/>
      <w:numPr>
        <w:ilvl w:val="2"/>
        <w:numId w:val="10"/>
      </w:numPr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TableHeading1">
    <w:name w:val="Table_Heading"/>
    <w:basedOn w:val="Normal"/>
    <w:next w:val="Table"/>
    <w:pPr>
      <w:keepNext/>
      <w:keepLines/>
      <w:spacing w:before="40" w:after="40"/>
      <w:jc w:val="both"/>
    </w:pPr>
    <w:rPr>
      <w:rFonts w:ascii="Arial" w:eastAsia="Times New Roman" w:hAnsi="Arial" w:cs="Times New Roman"/>
      <w:b/>
      <w:color w:val="auto"/>
      <w:lang w:val="en-US"/>
    </w:rPr>
  </w:style>
  <w:style w:type="paragraph" w:customStyle="1" w:styleId="TableTitle0">
    <w:name w:val="Table_Title"/>
    <w:basedOn w:val="Normal"/>
    <w:next w:val="Normal"/>
    <w:pPr>
      <w:keepNext/>
      <w:keepLines/>
      <w:spacing w:before="240" w:after="0"/>
      <w:jc w:val="both"/>
    </w:pPr>
    <w:rPr>
      <w:rFonts w:ascii="Arial" w:eastAsia="Times New Roman" w:hAnsi="Arial" w:cs="Times New Roman"/>
      <w:b/>
      <w:color w:val="auto"/>
      <w:lang w:val="en-US"/>
    </w:rPr>
  </w:style>
  <w:style w:type="paragraph" w:customStyle="1" w:styleId="TOCHeading">
    <w:name w:val="TOC_Heading"/>
    <w:basedOn w:val="Normal"/>
    <w:next w:val="Normal"/>
    <w:pPr>
      <w:keepNext/>
      <w:spacing w:before="80" w:after="120"/>
      <w:jc w:val="both"/>
    </w:pPr>
    <w:rPr>
      <w:rFonts w:ascii="Arial" w:eastAsia="Times New Roman" w:hAnsi="Arial" w:cs="Times New Roman"/>
      <w:b/>
      <w:color w:val="auto"/>
      <w:sz w:val="24"/>
      <w:lang w:val="en-US"/>
    </w:rPr>
  </w:style>
  <w:style w:type="paragraph" w:customStyle="1" w:styleId="TableCenter">
    <w:name w:val="Table_Center"/>
    <w:basedOn w:val="Table"/>
    <w:pPr>
      <w:jc w:val="center"/>
    </w:pPr>
  </w:style>
  <w:style w:type="paragraph" w:customStyle="1" w:styleId="Numberedlist21">
    <w:name w:val="Numbered list 2.1"/>
    <w:basedOn w:val="Heading1"/>
    <w:next w:val="Normal"/>
    <w:pPr>
      <w:keepLines w:val="0"/>
      <w:tabs>
        <w:tab w:val="left" w:pos="720"/>
      </w:tabs>
      <w:suppressAutoHyphens w:val="0"/>
      <w:spacing w:before="240"/>
      <w:ind w:left="717" w:hanging="360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Numberedlist22">
    <w:name w:val="Numbered list 2.2"/>
    <w:basedOn w:val="Heading2"/>
    <w:next w:val="Normal"/>
    <w:pPr>
      <w:keepLines w:val="0"/>
      <w:numPr>
        <w:ilvl w:val="1"/>
        <w:numId w:val="9"/>
      </w:numPr>
      <w:tabs>
        <w:tab w:val="left" w:pos="720"/>
      </w:tabs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Numberedlist23">
    <w:name w:val="Numbered list 2.3"/>
    <w:basedOn w:val="Heading3"/>
    <w:next w:val="Normal"/>
    <w:pPr>
      <w:keepLines w:val="0"/>
      <w:numPr>
        <w:ilvl w:val="2"/>
        <w:numId w:val="9"/>
      </w:numPr>
      <w:tabs>
        <w:tab w:val="left" w:pos="1080"/>
      </w:tabs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Numberedlist24">
    <w:name w:val="Numbered list 2.4"/>
    <w:basedOn w:val="Heading4"/>
    <w:next w:val="Normal"/>
    <w:pPr>
      <w:keepLines w:val="0"/>
      <w:numPr>
        <w:ilvl w:val="3"/>
        <w:numId w:val="9"/>
      </w:numPr>
      <w:tabs>
        <w:tab w:val="left" w:pos="1080"/>
        <w:tab w:val="left" w:pos="1440"/>
        <w:tab w:val="left" w:pos="1800"/>
      </w:tabs>
      <w:spacing w:before="240"/>
    </w:pPr>
    <w:rPr>
      <w:rFonts w:ascii="Arial" w:eastAsia="Times New Roman" w:hAnsi="Arial" w:cs="Times New Roman"/>
      <w:bCs w:val="0"/>
      <w:iCs w:val="0"/>
      <w:color w:val="auto"/>
      <w:sz w:val="20"/>
      <w:szCs w:val="24"/>
      <w:lang w:val="en-US"/>
    </w:rPr>
  </w:style>
  <w:style w:type="paragraph" w:customStyle="1" w:styleId="NormalUserEntry">
    <w:name w:val="Normal_UserEntry"/>
    <w:basedOn w:val="Normal"/>
    <w:pPr>
      <w:spacing w:after="0"/>
      <w:jc w:val="both"/>
    </w:pPr>
    <w:rPr>
      <w:rFonts w:ascii="Arial" w:eastAsia="Times New Roman" w:hAnsi="Arial" w:cs="Times New Roman"/>
      <w:color w:val="FF0000"/>
      <w:lang w:val="en-US"/>
    </w:rPr>
  </w:style>
  <w:style w:type="paragraph" w:customStyle="1" w:styleId="TitleCenter">
    <w:name w:val="Title_Center"/>
    <w:basedOn w:val="Title"/>
    <w:pPr>
      <w:keepNext/>
      <w:numPr>
        <w:numId w:val="22"/>
      </w:numPr>
      <w:ind w:left="851" w:hanging="851"/>
      <w:jc w:val="center"/>
    </w:pPr>
    <w:rPr>
      <w:rFonts w:eastAsia="Times New Roman" w:cs="Times New Roman"/>
      <w:color w:val="auto"/>
      <w:kern w:val="28"/>
      <w:sz w:val="24"/>
      <w:szCs w:val="20"/>
      <w:lang w:val="en-US"/>
    </w:rPr>
  </w:style>
  <w:style w:type="paragraph" w:customStyle="1" w:styleId="TableSmall">
    <w:name w:val="Table_Small"/>
    <w:basedOn w:val="Table"/>
    <w:rPr>
      <w:sz w:val="16"/>
    </w:rPr>
  </w:style>
  <w:style w:type="character" w:customStyle="1" w:styleId="CharacterUserEntry">
    <w:name w:val="Character UserEntry"/>
    <w:basedOn w:val="DefaultParagraphFont"/>
    <w:rPr>
      <w:color w:val="FF0000"/>
    </w:rPr>
  </w:style>
  <w:style w:type="paragraph" w:customStyle="1" w:styleId="TableHeadingCenter">
    <w:name w:val="Table_Heading_Center"/>
    <w:basedOn w:val="TableHeading1"/>
    <w:pPr>
      <w:jc w:val="center"/>
    </w:pPr>
  </w:style>
  <w:style w:type="paragraph" w:customStyle="1" w:styleId="TableSmHeadingbogus">
    <w:name w:val="Table_Sm_Heading_bogus"/>
    <w:basedOn w:val="TableSmHeading"/>
    <w:pPr>
      <w:jc w:val="center"/>
    </w:pPr>
    <w:rPr>
      <w:rFonts w:ascii="Arial" w:hAnsi="Arial" w:cs="Times New Roman"/>
      <w:b/>
      <w:szCs w:val="20"/>
    </w:rPr>
  </w:style>
  <w:style w:type="paragraph" w:customStyle="1" w:styleId="Tablenotused">
    <w:name w:val="Table_not_used"/>
    <w:basedOn w:val="Table"/>
    <w:pPr>
      <w:jc w:val="right"/>
    </w:pPr>
  </w:style>
  <w:style w:type="paragraph" w:customStyle="1" w:styleId="TableSmallRight">
    <w:name w:val="Table_Small_Right"/>
    <w:basedOn w:val="TableSmall"/>
    <w:pPr>
      <w:jc w:val="right"/>
    </w:pPr>
  </w:style>
  <w:style w:type="paragraph" w:customStyle="1" w:styleId="TableSmallCenter">
    <w:name w:val="Table_Small_Center"/>
    <w:basedOn w:val="TableSmall"/>
    <w:pPr>
      <w:jc w:val="center"/>
    </w:pPr>
  </w:style>
  <w:style w:type="paragraph" w:customStyle="1" w:styleId="TitlePageDetail">
    <w:name w:val="TitlePage_Detail"/>
    <w:basedOn w:val="TitlePageHeaderOOV"/>
    <w:pPr>
      <w:spacing w:line="360" w:lineRule="auto"/>
    </w:pPr>
    <w:rPr>
      <w:b/>
      <w:sz w:val="20"/>
    </w:rPr>
  </w:style>
  <w:style w:type="paragraph" w:customStyle="1" w:styleId="TitlePageHeaderOOV">
    <w:name w:val="TitlePage_Header_OOV"/>
    <w:basedOn w:val="Normal"/>
    <w:pPr>
      <w:spacing w:after="0"/>
      <w:ind w:left="4060"/>
      <w:jc w:val="both"/>
    </w:pPr>
    <w:rPr>
      <w:rFonts w:ascii="Arial" w:eastAsia="Times New Roman" w:hAnsi="Arial" w:cs="Times New Roman"/>
      <w:color w:val="auto"/>
      <w:sz w:val="44"/>
      <w:lang w:val="en-US"/>
    </w:rPr>
  </w:style>
  <w:style w:type="paragraph" w:customStyle="1" w:styleId="HPTableTitle">
    <w:name w:val="HP_Table_Title"/>
    <w:basedOn w:val="Normal"/>
    <w:next w:val="Normal"/>
    <w:pPr>
      <w:keepNext/>
      <w:keepLines/>
      <w:spacing w:before="240" w:after="0"/>
      <w:jc w:val="both"/>
    </w:pPr>
    <w:rPr>
      <w:rFonts w:ascii="Arial" w:eastAsia="Times New Roman" w:hAnsi="Arial" w:cs="Times New Roman"/>
      <w:b/>
      <w:color w:val="auto"/>
      <w:sz w:val="18"/>
      <w:lang w:val="en-US"/>
    </w:rPr>
  </w:style>
  <w:style w:type="paragraph" w:customStyle="1" w:styleId="Bulletwithtext5">
    <w:name w:val="Bullet with text 5"/>
    <w:basedOn w:val="Normal"/>
    <w:pPr>
      <w:numPr>
        <w:numId w:val="23"/>
      </w:numPr>
      <w:spacing w:after="0"/>
      <w:jc w:val="both"/>
    </w:pPr>
    <w:rPr>
      <w:rFonts w:ascii="Arial" w:eastAsia="Times New Roman" w:hAnsi="Arial" w:cs="Times New Roman"/>
      <w:color w:val="auto"/>
      <w:lang w:val="en-US"/>
    </w:rPr>
  </w:style>
  <w:style w:type="paragraph" w:customStyle="1" w:styleId="RMIndtasBullwtxt2">
    <w:name w:val="RM_Indt as Bull w txt 2"/>
    <w:basedOn w:val="Bulletwithtext2"/>
    <w:next w:val="Bulletwithtext2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1"/>
    <w:next w:val="Table"/>
    <w:pPr>
      <w:jc w:val="right"/>
    </w:pPr>
  </w:style>
  <w:style w:type="paragraph" w:customStyle="1" w:styleId="RMHeading1">
    <w:name w:val="RM_Heading 1"/>
    <w:basedOn w:val="Heading1"/>
    <w:next w:val="Normal"/>
    <w:pPr>
      <w:keepLines w:val="0"/>
      <w:pageBreakBefore/>
      <w:suppressAutoHyphens w:val="0"/>
      <w:spacing w:before="240"/>
    </w:pPr>
    <w:rPr>
      <w:rFonts w:ascii="Arial" w:eastAsia="Times New Roman" w:hAnsi="Arial" w:cs="Times New Roman"/>
      <w:color w:val="auto"/>
      <w:kern w:val="28"/>
      <w:szCs w:val="20"/>
      <w:lang w:val="en-US"/>
    </w:rPr>
  </w:style>
  <w:style w:type="paragraph" w:customStyle="1" w:styleId="RMHeading2">
    <w:name w:val="RM_Heading 2"/>
    <w:basedOn w:val="Heading2"/>
    <w:next w:val="Normal"/>
    <w:pPr>
      <w:keepLines w:val="0"/>
      <w:pageBreakBefore/>
      <w:spacing w:before="240"/>
    </w:pPr>
    <w:rPr>
      <w:rFonts w:ascii="Arial" w:eastAsia="Times New Roman" w:hAnsi="Arial" w:cs="Times New Roman"/>
      <w:b w:val="0"/>
      <w:color w:val="auto"/>
      <w:sz w:val="30"/>
      <w:szCs w:val="20"/>
      <w:lang w:val="en-US"/>
    </w:rPr>
  </w:style>
  <w:style w:type="paragraph" w:customStyle="1" w:styleId="RMHeading3">
    <w:name w:val="RM_Heading 3"/>
    <w:basedOn w:val="Heading3"/>
    <w:next w:val="Normal"/>
    <w:pPr>
      <w:keepLines w:val="0"/>
      <w:pageBreakBefore/>
      <w:spacing w:before="240"/>
    </w:pPr>
    <w:rPr>
      <w:rFonts w:ascii="Arial" w:eastAsia="Times New Roman" w:hAnsi="Arial" w:cs="Times New Roman"/>
      <w:color w:val="auto"/>
      <w:lang w:val="en-US"/>
    </w:rPr>
  </w:style>
  <w:style w:type="paragraph" w:customStyle="1" w:styleId="RMTableBullet">
    <w:name w:val="RM_Table_Bullet"/>
    <w:basedOn w:val="Bulletwithtext4"/>
    <w:next w:val="Normal"/>
    <w:pPr>
      <w:tabs>
        <w:tab w:val="clear" w:pos="1440"/>
        <w:tab w:val="left" w:pos="567"/>
      </w:tabs>
      <w:ind w:left="568" w:hanging="284"/>
    </w:pPr>
  </w:style>
  <w:style w:type="paragraph" w:customStyle="1" w:styleId="TableRight">
    <w:name w:val="Table_Right"/>
    <w:basedOn w:val="Table"/>
    <w:pPr>
      <w:jc w:val="right"/>
    </w:pPr>
  </w:style>
  <w:style w:type="paragraph" w:customStyle="1" w:styleId="TableSmHeadingCenter">
    <w:name w:val="Table_Sm_Heading_Center"/>
    <w:basedOn w:val="TableSmHeading"/>
    <w:pPr>
      <w:jc w:val="center"/>
    </w:pPr>
    <w:rPr>
      <w:rFonts w:ascii="Arial" w:hAnsi="Arial" w:cs="Times New Roman"/>
      <w:b/>
      <w:szCs w:val="20"/>
    </w:rPr>
  </w:style>
  <w:style w:type="paragraph" w:customStyle="1" w:styleId="bodytext0">
    <w:name w:val="bodytext"/>
    <w:basedOn w:val="Normal"/>
    <w:pPr>
      <w:spacing w:after="80"/>
      <w:ind w:left="720"/>
      <w:jc w:val="both"/>
    </w:pPr>
    <w:rPr>
      <w:rFonts w:ascii="Times New Roman" w:eastAsia="Times New Roman" w:hAnsi="Times New Roman" w:cs="Times New Roman"/>
      <w:color w:val="auto"/>
      <w:sz w:val="18"/>
      <w:lang w:val="en-US"/>
    </w:rPr>
  </w:style>
  <w:style w:type="paragraph" w:customStyle="1" w:styleId="StyleArialNarrowJustifiedLeft25">
    <w:name w:val="Style Arial Narrow Justified Left:  2.5&quot;"/>
    <w:basedOn w:val="Normal"/>
    <w:pPr>
      <w:tabs>
        <w:tab w:val="left" w:pos="2160"/>
        <w:tab w:val="left" w:pos="3960"/>
      </w:tabs>
      <w:spacing w:after="0"/>
      <w:jc w:val="both"/>
    </w:pPr>
    <w:rPr>
      <w:rFonts w:ascii="Arial" w:eastAsia="Times New Roman" w:hAnsi="Arial" w:cs="Arial"/>
      <w:color w:val="auto"/>
      <w:lang w:val="en-US"/>
    </w:rPr>
  </w:style>
  <w:style w:type="paragraph" w:customStyle="1" w:styleId="BulletLevel1">
    <w:name w:val="Bullet Level 1"/>
    <w:basedOn w:val="Normal"/>
    <w:qFormat/>
    <w:pPr>
      <w:numPr>
        <w:numId w:val="24"/>
      </w:numPr>
      <w:tabs>
        <w:tab w:val="left" w:pos="2880"/>
      </w:tabs>
      <w:spacing w:after="0"/>
      <w:jc w:val="both"/>
    </w:pPr>
    <w:rPr>
      <w:rFonts w:ascii="Times New Roman" w:eastAsia="Times New Roman" w:hAnsi="Times New Roman" w:cs="Times New Roman"/>
      <w:snapToGrid w:val="0"/>
      <w:color w:val="auto"/>
      <w:lang w:val="en-US"/>
    </w:rPr>
  </w:style>
  <w:style w:type="paragraph" w:customStyle="1" w:styleId="HPNormal">
    <w:name w:val="HP Normal"/>
    <w:pPr>
      <w:ind w:left="1170"/>
    </w:pPr>
    <w:rPr>
      <w:rFonts w:eastAsia="Times New Roman"/>
    </w:rPr>
  </w:style>
  <w:style w:type="paragraph" w:customStyle="1" w:styleId="para">
    <w:name w:val="para"/>
    <w:basedOn w:val="Normal"/>
    <w:pPr>
      <w:spacing w:before="120" w:after="240"/>
      <w:ind w:left="851" w:hanging="992"/>
      <w:jc w:val="both"/>
    </w:pPr>
    <w:rPr>
      <w:rFonts w:ascii="Arial" w:eastAsia="Times New Roman" w:hAnsi="Arial" w:cs="Times New Roman"/>
      <w:color w:val="auto"/>
      <w:sz w:val="18"/>
    </w:rPr>
  </w:style>
  <w:style w:type="paragraph" w:customStyle="1" w:styleId="BodyBullets1PMODoc">
    <w:name w:val="Body Bullets 1 PMO Doc"/>
    <w:basedOn w:val="Normal"/>
    <w:pPr>
      <w:numPr>
        <w:numId w:val="25"/>
      </w:numPr>
      <w:spacing w:after="0"/>
      <w:jc w:val="both"/>
    </w:pPr>
    <w:rPr>
      <w:rFonts w:ascii="Book Antiqua" w:eastAsia="Times New Roman" w:hAnsi="Book Antiqua" w:cs="Arial"/>
      <w:color w:val="auto"/>
      <w:sz w:val="24"/>
      <w:szCs w:val="24"/>
      <w:lang w:val="en-US"/>
    </w:rPr>
  </w:style>
  <w:style w:type="paragraph" w:customStyle="1" w:styleId="BodyPMODoc">
    <w:name w:val="Body PMO Doc"/>
    <w:basedOn w:val="Normal"/>
    <w:pPr>
      <w:spacing w:before="240" w:after="240"/>
      <w:jc w:val="both"/>
    </w:pPr>
    <w:rPr>
      <w:rFonts w:ascii="Book Antiqua" w:eastAsia="Times New Roman" w:hAnsi="Book Antiqua" w:cs="Arial"/>
      <w:color w:val="auto"/>
      <w:sz w:val="24"/>
      <w:szCs w:val="24"/>
      <w:lang w:val="en-US"/>
    </w:rPr>
  </w:style>
  <w:style w:type="paragraph" w:customStyle="1" w:styleId="NumberedHeadingStyleB1">
    <w:name w:val="Numbered Heading Style B.1"/>
    <w:basedOn w:val="Heading1"/>
    <w:next w:val="Normal"/>
    <w:pPr>
      <w:keepLines w:val="0"/>
      <w:numPr>
        <w:numId w:val="26"/>
      </w:numPr>
      <w:suppressAutoHyphens w:val="0"/>
      <w:spacing w:before="240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NumberedHeadingStyleB2">
    <w:name w:val="Numbered Heading Style B.2"/>
    <w:basedOn w:val="Heading2"/>
    <w:next w:val="Normal"/>
    <w:pPr>
      <w:keepLines w:val="0"/>
      <w:numPr>
        <w:ilvl w:val="1"/>
        <w:numId w:val="26"/>
      </w:numPr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NumberedHeadingStyleB3">
    <w:name w:val="Numbered Heading Style B.3"/>
    <w:basedOn w:val="Heading3"/>
    <w:next w:val="Normal"/>
    <w:pPr>
      <w:keepLines w:val="0"/>
      <w:numPr>
        <w:ilvl w:val="2"/>
        <w:numId w:val="26"/>
      </w:numPr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NumberedHeadingStyleA1">
    <w:name w:val="Numbered Heading Style A.1"/>
    <w:basedOn w:val="Heading1"/>
    <w:next w:val="Normal"/>
    <w:pPr>
      <w:keepLines w:val="0"/>
      <w:numPr>
        <w:numId w:val="27"/>
      </w:numPr>
      <w:tabs>
        <w:tab w:val="left" w:pos="720"/>
      </w:tabs>
      <w:suppressAutoHyphens w:val="0"/>
      <w:spacing w:before="240"/>
    </w:pPr>
    <w:rPr>
      <w:rFonts w:ascii="Arial" w:eastAsia="Times New Roman" w:hAnsi="Arial" w:cs="Times New Roman"/>
      <w:color w:val="auto"/>
      <w:kern w:val="28"/>
      <w:sz w:val="28"/>
      <w:szCs w:val="20"/>
      <w:lang w:val="en-US"/>
    </w:rPr>
  </w:style>
  <w:style w:type="paragraph" w:customStyle="1" w:styleId="NumberedHeadingStyleA2">
    <w:name w:val="Numbered Heading Style A.2"/>
    <w:basedOn w:val="Heading2"/>
    <w:next w:val="Normal"/>
    <w:pPr>
      <w:keepLines w:val="0"/>
      <w:numPr>
        <w:ilvl w:val="1"/>
        <w:numId w:val="27"/>
      </w:numPr>
      <w:spacing w:before="240"/>
    </w:pPr>
    <w:rPr>
      <w:rFonts w:ascii="Arial" w:eastAsia="Times New Roman" w:hAnsi="Arial" w:cs="Times New Roman"/>
      <w:b w:val="0"/>
      <w:color w:val="auto"/>
      <w:sz w:val="24"/>
      <w:szCs w:val="20"/>
      <w:lang w:val="en-US"/>
    </w:rPr>
  </w:style>
  <w:style w:type="paragraph" w:customStyle="1" w:styleId="NumberedHeadingStyleA3">
    <w:name w:val="Numbered Heading Style A.3"/>
    <w:basedOn w:val="Heading3"/>
    <w:next w:val="Normal"/>
    <w:pPr>
      <w:keepLines w:val="0"/>
      <w:numPr>
        <w:ilvl w:val="2"/>
        <w:numId w:val="27"/>
      </w:numPr>
      <w:tabs>
        <w:tab w:val="left" w:pos="1080"/>
      </w:tabs>
      <w:spacing w:before="24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NumberedHeadingStyleA4">
    <w:name w:val="Numbered Heading Style A.4"/>
    <w:basedOn w:val="Heading4"/>
    <w:next w:val="Normal"/>
    <w:pPr>
      <w:keepLines w:val="0"/>
      <w:numPr>
        <w:ilvl w:val="3"/>
        <w:numId w:val="27"/>
      </w:numPr>
      <w:tabs>
        <w:tab w:val="left" w:pos="1440"/>
        <w:tab w:val="left" w:pos="1800"/>
      </w:tabs>
      <w:spacing w:before="240"/>
    </w:pPr>
    <w:rPr>
      <w:rFonts w:ascii="Arial" w:eastAsia="Times New Roman" w:hAnsi="Arial" w:cs="Times New Roman"/>
      <w:bCs w:val="0"/>
      <w:iCs w:val="0"/>
      <w:color w:val="auto"/>
      <w:sz w:val="20"/>
      <w:szCs w:val="24"/>
      <w:lang w:val="en-US"/>
    </w:rPr>
  </w:style>
  <w:style w:type="paragraph" w:customStyle="1" w:styleId="CommandorProgramCode">
    <w:name w:val="Command or Program Code"/>
    <w:basedOn w:val="Normal"/>
    <w:pPr>
      <w:spacing w:after="0"/>
      <w:jc w:val="both"/>
    </w:pPr>
    <w:rPr>
      <w:rFonts w:ascii="Courier New" w:eastAsia="Times New Roman" w:hAnsi="Courier New" w:cs="Times New Roman"/>
      <w:color w:val="auto"/>
      <w:lang w:val="en-US"/>
    </w:rPr>
  </w:style>
  <w:style w:type="paragraph" w:customStyle="1" w:styleId="NumberedHeadingStyleA5">
    <w:name w:val="Numbered Heading Style A.5"/>
    <w:basedOn w:val="Heading5"/>
    <w:next w:val="Normal"/>
    <w:pPr>
      <w:keepLines w:val="0"/>
      <w:numPr>
        <w:ilvl w:val="4"/>
        <w:numId w:val="27"/>
      </w:numPr>
      <w:spacing w:before="240" w:after="0"/>
      <w:jc w:val="both"/>
    </w:pPr>
    <w:rPr>
      <w:rFonts w:ascii="Arial" w:eastAsia="Times New Roman" w:hAnsi="Arial" w:cs="Times New Roman"/>
      <w:b/>
      <w:color w:val="auto"/>
      <w:szCs w:val="12"/>
      <w:lang w:val="en-US"/>
    </w:rPr>
  </w:style>
  <w:style w:type="paragraph" w:customStyle="1" w:styleId="Note">
    <w:name w:val="Note"/>
    <w:basedOn w:val="Normal"/>
    <w:pPr>
      <w:pBdr>
        <w:top w:val="single" w:sz="4" w:space="1" w:color="auto"/>
        <w:bottom w:val="single" w:sz="4" w:space="1" w:color="auto"/>
      </w:pBdr>
      <w:spacing w:after="0"/>
      <w:jc w:val="both"/>
    </w:pPr>
    <w:rPr>
      <w:rFonts w:ascii="Arial" w:eastAsia="Times New Roman" w:hAnsi="Arial" w:cs="Times New Roman"/>
      <w:i/>
      <w:iCs/>
      <w:color w:val="auto"/>
      <w:lang w:val="en-US"/>
    </w:rPr>
  </w:style>
  <w:style w:type="paragraph" w:customStyle="1" w:styleId="NumberedHeadingStyleA6">
    <w:name w:val="Numbered Heading Style A.6"/>
    <w:basedOn w:val="Heading6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b w:val="0"/>
      <w:i/>
      <w:iCs w:val="0"/>
      <w:color w:val="auto"/>
      <w:sz w:val="20"/>
      <w:szCs w:val="12"/>
      <w:lang w:val="en-US"/>
    </w:rPr>
  </w:style>
  <w:style w:type="paragraph" w:customStyle="1" w:styleId="NumberedHeadingStyleA7">
    <w:name w:val="Numbered Heading Style A.7"/>
    <w:basedOn w:val="Heading7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i w:val="0"/>
      <w:iCs w:val="0"/>
      <w:color w:val="auto"/>
      <w:sz w:val="20"/>
      <w:szCs w:val="12"/>
      <w:lang w:val="en-US"/>
    </w:rPr>
  </w:style>
  <w:style w:type="paragraph" w:customStyle="1" w:styleId="NumberedHeadingStyleA8">
    <w:name w:val="Numbered Heading Style A.8"/>
    <w:basedOn w:val="Heading8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b w:val="0"/>
      <w:szCs w:val="12"/>
      <w:lang w:val="en-US"/>
    </w:rPr>
  </w:style>
  <w:style w:type="paragraph" w:customStyle="1" w:styleId="NumberedHeadingStyleA9">
    <w:name w:val="Numbered Heading Style A.9"/>
    <w:basedOn w:val="Heading9"/>
    <w:next w:val="Normal"/>
    <w:pPr>
      <w:keepLines w:val="0"/>
      <w:numPr>
        <w:numId w:val="27"/>
      </w:numPr>
      <w:spacing w:before="240" w:after="0"/>
      <w:jc w:val="both"/>
    </w:pPr>
    <w:rPr>
      <w:rFonts w:ascii="Arial" w:eastAsia="Times New Roman" w:hAnsi="Arial" w:cs="Times New Roman"/>
      <w:b w:val="0"/>
      <w:iCs w:val="0"/>
      <w:color w:val="000000"/>
      <w:szCs w:val="12"/>
      <w:lang w:val="en-US"/>
      <w14:textFill>
        <w14:solidFill>
          <w14:srgbClr w14:val="000000">
            <w14:lumMod w14:val="60000"/>
            <w14:lumOff w14:val="40000"/>
          </w14:srgbClr>
        </w14:solidFill>
      </w14:textFill>
    </w:rPr>
  </w:style>
  <w:style w:type="character" w:customStyle="1" w:styleId="Heading1Char1">
    <w:name w:val="Heading 1 Char1"/>
    <w:basedOn w:val="DefaultParagraphFont"/>
    <w:uiPriority w:val="9"/>
    <w:rPr>
      <w:rFonts w:ascii="Verdana" w:hAnsi="Verdana"/>
      <w:caps/>
      <w:color w:val="00338D"/>
      <w:sz w:val="32"/>
      <w:szCs w:val="19"/>
      <w:lang w:val="en-GB" w:eastAsia="en-GB"/>
    </w:rPr>
  </w:style>
  <w:style w:type="paragraph" w:customStyle="1" w:styleId="Paragraph">
    <w:name w:val="Paragraph"/>
    <w:basedOn w:val="Normal"/>
    <w:pPr>
      <w:spacing w:after="0"/>
      <w:ind w:left="1134"/>
      <w:jc w:val="both"/>
    </w:pPr>
    <w:rPr>
      <w:rFonts w:ascii="Times New Roman" w:eastAsia="Times New Roman" w:hAnsi="Times New Roman" w:cs="Times New Roman"/>
      <w:color w:val="auto"/>
      <w:sz w:val="18"/>
    </w:rPr>
  </w:style>
  <w:style w:type="table" w:customStyle="1" w:styleId="LightGrid-Accent11">
    <w:name w:val="Light Grid - Accent 11"/>
    <w:basedOn w:val="TableNormal"/>
    <w:uiPriority w:val="62"/>
    <w:rPr>
      <w:rFonts w:eastAsia="Times New Roman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Requirement">
    <w:name w:val="Requirement"/>
    <w:basedOn w:val="BodyText"/>
    <w:pPr>
      <w:keepNext/>
      <w:numPr>
        <w:numId w:val="28"/>
      </w:numPr>
      <w:tabs>
        <w:tab w:val="clear" w:pos="3680"/>
      </w:tabs>
      <w:spacing w:before="60" w:line="240" w:lineRule="atLeast"/>
    </w:pPr>
    <w:rPr>
      <w:rFonts w:ascii="Arial" w:eastAsia="PMingLiU" w:hAnsi="Arial" w:cs="Times New Roman"/>
      <w:color w:val="666666"/>
      <w:szCs w:val="24"/>
      <w:lang w:eastAsia="en-GB"/>
    </w:rPr>
  </w:style>
  <w:style w:type="paragraph" w:customStyle="1" w:styleId="BodyTextTable">
    <w:name w:val="Body Text Table"/>
    <w:basedOn w:val="BodyText"/>
    <w:pPr>
      <w:tabs>
        <w:tab w:val="clear" w:pos="3680"/>
      </w:tabs>
      <w:spacing w:before="60" w:line="340" w:lineRule="exact"/>
    </w:pPr>
    <w:rPr>
      <w:rFonts w:ascii="Times New Roman" w:eastAsia="Times New Roman" w:hAnsi="Times New Roman" w:cs="Times New Roman"/>
      <w:color w:val="auto"/>
      <w:sz w:val="23"/>
      <w:lang w:val="en-AU"/>
    </w:rPr>
  </w:style>
  <w:style w:type="table" w:customStyle="1" w:styleId="TRWideTable">
    <w:name w:val="TR Wide Table"/>
    <w:basedOn w:val="TableNormal"/>
    <w:semiHidden/>
    <w:rPr>
      <w:rFonts w:ascii="Arial" w:eastAsia="PMingLiU" w:hAnsi="Arial"/>
      <w:color w:val="666666"/>
      <w:sz w:val="18"/>
    </w:rPr>
    <w:tblPr>
      <w:tblBorders>
        <w:top w:val="single" w:sz="8" w:space="0" w:color="A0968C"/>
        <w:left w:val="single" w:sz="8" w:space="0" w:color="A0968C"/>
        <w:bottom w:val="single" w:sz="8" w:space="0" w:color="A0968C"/>
        <w:right w:val="single" w:sz="8" w:space="0" w:color="A0968C"/>
        <w:insideH w:val="single" w:sz="8" w:space="0" w:color="A0968C"/>
        <w:insideV w:val="single" w:sz="8" w:space="0" w:color="A0968C"/>
      </w:tblBorders>
      <w:tblCellMar>
        <w:top w:w="57" w:type="dxa"/>
        <w:bottom w:w="57" w:type="dxa"/>
      </w:tblCellMar>
    </w:tblPr>
    <w:tblStylePr w:type="firstRow">
      <w:rPr>
        <w:rFonts w:ascii="Courier New" w:hAnsi="Courier New"/>
        <w:b/>
        <w:i w:val="0"/>
        <w:caps/>
        <w:smallCaps w:val="0"/>
        <w:color w:val="FFFFFF"/>
        <w:sz w:val="18"/>
      </w:rPr>
      <w:tblPr/>
      <w:tcPr>
        <w:tcBorders>
          <w:top w:val="single" w:sz="8" w:space="0" w:color="FF9100"/>
          <w:left w:val="single" w:sz="8" w:space="0" w:color="FF9100"/>
          <w:bottom w:val="single" w:sz="8" w:space="0" w:color="FF9100"/>
          <w:right w:val="single" w:sz="8" w:space="0" w:color="FF9100"/>
          <w:insideH w:val="nil"/>
          <w:insideV w:val="nil"/>
          <w:tl2br w:val="nil"/>
          <w:tr2bl w:val="nil"/>
        </w:tcBorders>
        <w:shd w:val="clear" w:color="auto" w:fill="FF9100"/>
      </w:tcPr>
    </w:tblStylePr>
  </w:style>
  <w:style w:type="paragraph" w:customStyle="1" w:styleId="ColumnHeading">
    <w:name w:val="Column Heading"/>
    <w:basedOn w:val="Normal"/>
    <w:next w:val="TableText"/>
    <w:pPr>
      <w:spacing w:after="0"/>
      <w:jc w:val="both"/>
    </w:pPr>
    <w:rPr>
      <w:rFonts w:ascii="Arial" w:eastAsia="PMingLiU" w:hAnsi="Arial" w:cs="Times New Roman"/>
      <w:b/>
      <w:caps/>
      <w:color w:val="FFFFFF"/>
      <w:sz w:val="18"/>
      <w:szCs w:val="24"/>
      <w:lang w:eastAsia="zh-TW"/>
    </w:rPr>
  </w:style>
  <w:style w:type="paragraph" w:customStyle="1" w:styleId="Appendix">
    <w:name w:val="Appendix"/>
    <w:basedOn w:val="Normal"/>
    <w:pPr>
      <w:spacing w:after="0"/>
      <w:jc w:val="both"/>
    </w:pPr>
    <w:rPr>
      <w:rFonts w:ascii="Times New Roman" w:eastAsia="Times New Roman" w:hAnsi="Times New Roman" w:cs="Times New Roman"/>
      <w:b/>
      <w:caps/>
      <w:color w:val="auto"/>
      <w:sz w:val="24"/>
      <w:lang w:val="en-AU"/>
    </w:rPr>
  </w:style>
  <w:style w:type="paragraph" w:customStyle="1" w:styleId="Issue">
    <w:name w:val="Issue"/>
    <w:basedOn w:val="BodyText"/>
    <w:pPr>
      <w:keepLines/>
      <w:pBdr>
        <w:top w:val="single" w:sz="4" w:space="1" w:color="FF9100"/>
        <w:left w:val="single" w:sz="4" w:space="4" w:color="FF9100"/>
        <w:bottom w:val="single" w:sz="4" w:space="1" w:color="FF9100"/>
        <w:right w:val="single" w:sz="4" w:space="4" w:color="FF9100"/>
      </w:pBdr>
      <w:shd w:val="clear" w:color="auto" w:fill="FFF4E5"/>
      <w:tabs>
        <w:tab w:val="clear" w:pos="3680"/>
      </w:tabs>
      <w:spacing w:before="60" w:after="240"/>
    </w:pPr>
    <w:rPr>
      <w:rFonts w:ascii="Arial" w:eastAsia="PMingLiU" w:hAnsi="Arial" w:cs="Times New Roman"/>
      <w:color w:val="666666"/>
      <w:szCs w:val="24"/>
      <w:lang w:eastAsia="en-GB"/>
    </w:rPr>
  </w:style>
  <w:style w:type="paragraph" w:customStyle="1" w:styleId="Code">
    <w:name w:val="Code"/>
    <w:basedOn w:val="Caption"/>
    <w:pPr>
      <w:keepNext/>
      <w:keepLines/>
      <w:shd w:val="clear" w:color="auto" w:fill="FFF4E5"/>
      <w:spacing w:after="60"/>
      <w:ind w:left="238" w:hanging="238"/>
      <w:jc w:val="both"/>
    </w:pPr>
    <w:rPr>
      <w:rFonts w:ascii="Lucida Console" w:eastAsia="PMingLiU" w:hAnsi="Lucida Console" w:cs="Times New Roman"/>
      <w:b w:val="0"/>
      <w:color w:val="666666"/>
      <w:szCs w:val="20"/>
      <w:lang w:eastAsia="en-GB"/>
    </w:rPr>
  </w:style>
  <w:style w:type="paragraph" w:customStyle="1" w:styleId="CodeComment">
    <w:name w:val="Code Comment"/>
    <w:basedOn w:val="Code"/>
    <w:rPr>
      <w:color w:val="FF9100"/>
    </w:rPr>
  </w:style>
  <w:style w:type="paragraph" w:customStyle="1" w:styleId="ProductName">
    <w:name w:val="Product Name"/>
    <w:basedOn w:val="Normal"/>
    <w:next w:val="Normal"/>
    <w:pPr>
      <w:spacing w:after="0"/>
      <w:jc w:val="both"/>
    </w:pPr>
    <w:rPr>
      <w:rFonts w:ascii="Arial" w:eastAsia="Times New Roman" w:hAnsi="Arial" w:cs="Times New Roman"/>
      <w:caps/>
      <w:color w:val="FFFFFF"/>
      <w:sz w:val="90"/>
    </w:rPr>
  </w:style>
  <w:style w:type="paragraph" w:customStyle="1" w:styleId="AppendixHeading1">
    <w:name w:val="Appendix Heading 1"/>
    <w:basedOn w:val="Heading1"/>
    <w:next w:val="BodyText"/>
    <w:pPr>
      <w:keepLines w:val="0"/>
      <w:pageBreakBefore/>
      <w:numPr>
        <w:numId w:val="29"/>
      </w:numPr>
      <w:suppressAutoHyphens w:val="0"/>
      <w:spacing w:before="240" w:line="280" w:lineRule="atLeast"/>
    </w:pPr>
    <w:rPr>
      <w:rFonts w:ascii="Arial" w:eastAsia="PMingLiU" w:hAnsi="Arial" w:cs="Arial"/>
      <w:b w:val="0"/>
      <w:bCs/>
      <w:caps/>
      <w:color w:val="FF9100"/>
      <w:kern w:val="32"/>
      <w:sz w:val="28"/>
      <w:lang w:eastAsia="en-GB"/>
    </w:rPr>
  </w:style>
  <w:style w:type="paragraph" w:customStyle="1" w:styleId="AppendixHeading2">
    <w:name w:val="Appendix Heading 2"/>
    <w:basedOn w:val="Heading2"/>
    <w:next w:val="BodyText"/>
    <w:pPr>
      <w:keepLines w:val="0"/>
      <w:numPr>
        <w:ilvl w:val="1"/>
        <w:numId w:val="29"/>
      </w:numPr>
      <w:spacing w:before="240" w:after="180"/>
    </w:pPr>
    <w:rPr>
      <w:rFonts w:ascii="Arial" w:eastAsia="PMingLiU" w:hAnsi="Arial" w:cs="Arial"/>
      <w:iCs w:val="0"/>
      <w:caps/>
      <w:color w:val="FF9100"/>
      <w:kern w:val="32"/>
      <w:sz w:val="24"/>
      <w:szCs w:val="28"/>
      <w:lang w:eastAsia="en-GB"/>
    </w:rPr>
  </w:style>
  <w:style w:type="paragraph" w:customStyle="1" w:styleId="Figure">
    <w:name w:val="Figure"/>
    <w:basedOn w:val="Caption"/>
    <w:next w:val="Normal"/>
    <w:semiHidden/>
    <w:pPr>
      <w:keepLines/>
      <w:numPr>
        <w:numId w:val="30"/>
      </w:numPr>
      <w:tabs>
        <w:tab w:val="left" w:pos="992"/>
      </w:tabs>
      <w:suppressAutoHyphens/>
      <w:overflowPunct w:val="0"/>
      <w:adjustRightInd w:val="0"/>
      <w:spacing w:after="240"/>
      <w:jc w:val="both"/>
    </w:pPr>
    <w:rPr>
      <w:rFonts w:eastAsia="Times New Roman" w:cs="Times New Roman"/>
      <w:color w:val="666666"/>
      <w:sz w:val="20"/>
      <w:szCs w:val="20"/>
    </w:rPr>
  </w:style>
  <w:style w:type="paragraph" w:customStyle="1" w:styleId="CodeHighlight">
    <w:name w:val="Code Highlight"/>
    <w:basedOn w:val="Code"/>
    <w:rPr>
      <w:b/>
    </w:rPr>
  </w:style>
  <w:style w:type="paragraph" w:customStyle="1" w:styleId="CodeIndent">
    <w:name w:val="Code Indent"/>
    <w:basedOn w:val="Code"/>
    <w:pPr>
      <w:ind w:left="941"/>
    </w:pPr>
  </w:style>
  <w:style w:type="paragraph" w:customStyle="1" w:styleId="Warning">
    <w:name w:val="Warning"/>
    <w:basedOn w:val="BodyText"/>
    <w:next w:val="BodyText"/>
    <w:pPr>
      <w:keepLines/>
      <w:numPr>
        <w:numId w:val="31"/>
      </w:numPr>
      <w:pBdr>
        <w:top w:val="single" w:sz="8" w:space="3" w:color="FF0000"/>
        <w:bottom w:val="single" w:sz="8" w:space="3" w:color="FF0000"/>
      </w:pBdr>
      <w:tabs>
        <w:tab w:val="clear" w:pos="3680"/>
      </w:tabs>
      <w:spacing w:before="60" w:after="240"/>
    </w:pPr>
    <w:rPr>
      <w:rFonts w:ascii="Arial" w:eastAsia="PMingLiU" w:hAnsi="Arial" w:cs="Times New Roman"/>
      <w:color w:val="666666"/>
      <w:szCs w:val="24"/>
      <w:lang w:eastAsia="en-GB"/>
    </w:rPr>
  </w:style>
  <w:style w:type="table" w:customStyle="1" w:styleId="TRTable">
    <w:name w:val="TR Table"/>
    <w:basedOn w:val="TableNormal"/>
    <w:rPr>
      <w:rFonts w:ascii="Arial" w:eastAsia="PMingLiU" w:hAnsi="Arial"/>
      <w:color w:val="666666"/>
      <w:sz w:val="18"/>
    </w:rPr>
    <w:tblPr>
      <w:tblBorders>
        <w:top w:val="single" w:sz="8" w:space="0" w:color="A0968C"/>
        <w:left w:val="single" w:sz="8" w:space="0" w:color="A0968C"/>
        <w:bottom w:val="single" w:sz="8" w:space="0" w:color="A0968C"/>
        <w:right w:val="single" w:sz="8" w:space="0" w:color="A0968C"/>
        <w:insideH w:val="single" w:sz="8" w:space="0" w:color="A0968C"/>
        <w:insideV w:val="single" w:sz="8" w:space="0" w:color="A0968C"/>
      </w:tblBorders>
      <w:tblCellMar>
        <w:top w:w="57" w:type="dxa"/>
        <w:bottom w:w="57" w:type="dxa"/>
      </w:tblCellMar>
    </w:tblPr>
    <w:tblStylePr w:type="firstRow">
      <w:rPr>
        <w:rFonts w:ascii="Courier New" w:hAnsi="Courier New"/>
        <w:b/>
        <w:i w:val="0"/>
        <w:caps/>
        <w:smallCaps w:val="0"/>
        <w:color w:val="FFFFFF"/>
        <w:sz w:val="18"/>
      </w:rPr>
      <w:tblPr/>
      <w:tcPr>
        <w:tcBorders>
          <w:top w:val="single" w:sz="8" w:space="0" w:color="FF9100"/>
          <w:left w:val="single" w:sz="8" w:space="0" w:color="FF9100"/>
          <w:bottom w:val="single" w:sz="8" w:space="0" w:color="FF9100"/>
          <w:right w:val="single" w:sz="8" w:space="0" w:color="FF9100"/>
          <w:insideH w:val="nil"/>
          <w:insideV w:val="nil"/>
        </w:tcBorders>
        <w:shd w:val="clear" w:color="auto" w:fill="FF9100"/>
      </w:tcPr>
    </w:tblStylePr>
  </w:style>
  <w:style w:type="paragraph" w:customStyle="1" w:styleId="PlainHeading">
    <w:name w:val="Plain Heading"/>
    <w:basedOn w:val="Heading1"/>
    <w:next w:val="BodyText"/>
    <w:pPr>
      <w:keepLines w:val="0"/>
      <w:pageBreakBefore/>
      <w:suppressAutoHyphens w:val="0"/>
      <w:spacing w:before="240" w:line="280" w:lineRule="atLeast"/>
    </w:pPr>
    <w:rPr>
      <w:rFonts w:ascii="Arial" w:eastAsia="PMingLiU" w:hAnsi="Arial" w:cs="Arial"/>
      <w:b w:val="0"/>
      <w:bCs/>
      <w:caps/>
      <w:color w:val="FF9100"/>
      <w:kern w:val="32"/>
      <w:sz w:val="28"/>
      <w:lang w:eastAsia="en-GB"/>
    </w:rPr>
  </w:style>
  <w:style w:type="paragraph" w:customStyle="1" w:styleId="Privacy">
    <w:name w:val="Privacy"/>
    <w:basedOn w:val="Normal"/>
    <w:semiHidden/>
    <w:pPr>
      <w:spacing w:after="0"/>
      <w:jc w:val="both"/>
    </w:pPr>
    <w:rPr>
      <w:rFonts w:ascii="Arial" w:eastAsia="PMingLiU" w:hAnsi="Arial" w:cs="Times New Roman"/>
      <w:color w:val="666666"/>
      <w:sz w:val="14"/>
      <w:szCs w:val="24"/>
      <w:lang w:eastAsia="zh-TW"/>
    </w:rPr>
  </w:style>
  <w:style w:type="paragraph" w:customStyle="1" w:styleId="Info">
    <w:name w:val="Info"/>
    <w:basedOn w:val="Normal"/>
    <w:semiHidden/>
    <w:pPr>
      <w:spacing w:after="0"/>
      <w:jc w:val="both"/>
    </w:pPr>
    <w:rPr>
      <w:rFonts w:ascii="Arial" w:eastAsia="PMingLiU" w:hAnsi="Arial" w:cs="Times New Roman"/>
      <w:color w:val="666666"/>
      <w:sz w:val="14"/>
      <w:szCs w:val="24"/>
      <w:lang w:eastAsia="zh-TW"/>
    </w:rPr>
  </w:style>
  <w:style w:type="paragraph" w:customStyle="1" w:styleId="PullQuoteLarge">
    <w:name w:val="Pull Quote Large"/>
    <w:basedOn w:val="Normal"/>
    <w:next w:val="BodyText"/>
    <w:pPr>
      <w:pBdr>
        <w:top w:val="single" w:sz="8" w:space="4" w:color="666666"/>
        <w:bottom w:val="single" w:sz="8" w:space="4" w:color="666666"/>
      </w:pBdr>
      <w:spacing w:before="150" w:after="150"/>
      <w:jc w:val="both"/>
    </w:pPr>
    <w:rPr>
      <w:rFonts w:ascii="Arial" w:eastAsia="PMingLiU" w:hAnsi="Arial" w:cs="Times New Roman"/>
      <w:i/>
      <w:color w:val="FF9100"/>
      <w:sz w:val="24"/>
      <w:szCs w:val="24"/>
      <w:lang w:eastAsia="zh-TW"/>
    </w:rPr>
  </w:style>
  <w:style w:type="paragraph" w:customStyle="1" w:styleId="PullQuote">
    <w:name w:val="Pull Quote"/>
    <w:basedOn w:val="PullQuoteLarge"/>
    <w:next w:val="BodyText"/>
    <w:rPr>
      <w:sz w:val="20"/>
    </w:rPr>
  </w:style>
  <w:style w:type="paragraph" w:customStyle="1" w:styleId="SmallText">
    <w:name w:val="Small Text"/>
    <w:basedOn w:val="BodyText"/>
    <w:pPr>
      <w:tabs>
        <w:tab w:val="clear" w:pos="3680"/>
      </w:tabs>
      <w:spacing w:before="60" w:line="240" w:lineRule="atLeast"/>
    </w:pPr>
    <w:rPr>
      <w:rFonts w:ascii="Arial" w:eastAsia="PMingLiU" w:hAnsi="Arial" w:cs="Times New Roman"/>
      <w:color w:val="666666"/>
      <w:sz w:val="18"/>
      <w:szCs w:val="24"/>
      <w:lang w:eastAsia="en-GB"/>
    </w:rPr>
  </w:style>
  <w:style w:type="paragraph" w:customStyle="1" w:styleId="WideText">
    <w:name w:val="Wide Text"/>
    <w:basedOn w:val="BodyText"/>
    <w:semiHidden/>
    <w:pPr>
      <w:tabs>
        <w:tab w:val="clear" w:pos="3680"/>
      </w:tabs>
      <w:spacing w:before="60" w:line="240" w:lineRule="atLeast"/>
      <w:ind w:left="-1276"/>
    </w:pPr>
    <w:rPr>
      <w:rFonts w:ascii="Arial" w:eastAsia="PMingLiU" w:hAnsi="Arial" w:cs="Times New Roman"/>
      <w:color w:val="666666"/>
      <w:szCs w:val="24"/>
      <w:lang w:eastAsia="en-GB"/>
    </w:rPr>
  </w:style>
  <w:style w:type="paragraph" w:customStyle="1" w:styleId="PlainHeading2">
    <w:name w:val="Plain Heading 2"/>
    <w:basedOn w:val="Heading2"/>
    <w:pPr>
      <w:keepLines w:val="0"/>
      <w:spacing w:before="240" w:after="180" w:line="240" w:lineRule="atLeast"/>
    </w:pPr>
    <w:rPr>
      <w:rFonts w:ascii="Arial" w:eastAsia="PMingLiU" w:hAnsi="Arial" w:cs="Arial"/>
      <w:iCs w:val="0"/>
      <w:caps/>
      <w:color w:val="666666"/>
      <w:kern w:val="32"/>
      <w:sz w:val="24"/>
      <w:szCs w:val="28"/>
      <w:lang w:eastAsia="en-GB"/>
    </w:rPr>
  </w:style>
  <w:style w:type="paragraph" w:customStyle="1" w:styleId="ContactInformation">
    <w:name w:val="Contact Information"/>
    <w:basedOn w:val="Normal"/>
    <w:pPr>
      <w:keepLines/>
      <w:spacing w:after="120"/>
      <w:jc w:val="both"/>
    </w:pPr>
    <w:rPr>
      <w:rFonts w:ascii="Arial" w:eastAsia="Times" w:hAnsi="Arial" w:cs="Times New Roman"/>
      <w:b/>
      <w:color w:val="0038A8"/>
      <w:szCs w:val="18"/>
      <w:lang w:val="fr-FR"/>
    </w:rPr>
  </w:style>
  <w:style w:type="paragraph" w:customStyle="1" w:styleId="StyleHeading2VerdanaBlue-Gray1">
    <w:name w:val="Style Heading 2 + Verdana Blue-Gray1"/>
    <w:basedOn w:val="Heading2"/>
    <w:pPr>
      <w:keepLines w:val="0"/>
      <w:tabs>
        <w:tab w:val="left" w:pos="576"/>
      </w:tabs>
      <w:spacing w:before="240"/>
      <w:ind w:left="576" w:hanging="576"/>
    </w:pPr>
    <w:rPr>
      <w:rFonts w:eastAsia="Times New Roman" w:cs="Arial"/>
      <w:b w:val="0"/>
      <w:bCs w:val="0"/>
      <w:color w:val="666699"/>
      <w:sz w:val="24"/>
      <w:szCs w:val="28"/>
      <w:lang w:val="en-US"/>
    </w:rPr>
  </w:style>
  <w:style w:type="paragraph" w:customStyle="1" w:styleId="Char">
    <w:name w:val="Char"/>
    <w:basedOn w:val="Normal"/>
    <w:pPr>
      <w:spacing w:after="160" w:line="240" w:lineRule="exact"/>
      <w:jc w:val="both"/>
    </w:pPr>
    <w:rPr>
      <w:rFonts w:ascii="Arial" w:eastAsia="MS Mincho" w:hAnsi="Arial" w:cs="Angsana New"/>
      <w:color w:val="auto"/>
      <w:lang w:val="en-US"/>
    </w:rPr>
  </w:style>
  <w:style w:type="paragraph" w:customStyle="1" w:styleId="NormalArial">
    <w:name w:val="Normal + Arial"/>
    <w:basedOn w:val="Normal"/>
    <w:pPr>
      <w:tabs>
        <w:tab w:val="right" w:pos="7088"/>
      </w:tabs>
      <w:autoSpaceDE w:val="0"/>
      <w:autoSpaceDN w:val="0"/>
      <w:adjustRightInd w:val="0"/>
      <w:spacing w:before="120" w:after="120"/>
      <w:ind w:left="1620"/>
      <w:jc w:val="both"/>
    </w:pPr>
    <w:rPr>
      <w:rFonts w:ascii="Arial" w:eastAsia="Times New Roman" w:hAnsi="Arial" w:cs="Arial"/>
      <w:color w:val="auto"/>
      <w:sz w:val="18"/>
      <w:szCs w:val="16"/>
      <w:lang w:val="en-US" w:eastAsia="en-GB"/>
    </w:rPr>
  </w:style>
  <w:style w:type="character" w:customStyle="1" w:styleId="bodytextsmall">
    <w:name w:val="bodytextsmall"/>
    <w:basedOn w:val="DefaultParagraphFont"/>
    <w:rPr>
      <w:rFonts w:ascii="Verdana" w:hAnsi="Verdana"/>
      <w:color w:val="FF00FF"/>
      <w:lang w:val="en-US" w:eastAsia="en-US" w:bidi="ar-SA"/>
    </w:rPr>
  </w:style>
  <w:style w:type="paragraph" w:customStyle="1" w:styleId="Caption1">
    <w:name w:val="Caption1"/>
    <w:basedOn w:val="Normal"/>
    <w:pPr>
      <w:widowControl w:val="0"/>
      <w:tabs>
        <w:tab w:val="right" w:pos="9000"/>
      </w:tabs>
      <w:spacing w:before="120" w:after="120"/>
      <w:jc w:val="both"/>
    </w:pPr>
    <w:rPr>
      <w:rFonts w:ascii="Arial Narrow" w:eastAsia="Times New Roman" w:hAnsi="Arial Narrow" w:cs="Times New Roman"/>
      <w:b/>
      <w:color w:val="333399"/>
      <w:sz w:val="24"/>
      <w:szCs w:val="24"/>
      <w:lang w:val="en-US"/>
    </w:rPr>
  </w:style>
  <w:style w:type="paragraph" w:customStyle="1" w:styleId="ITSDCaption">
    <w:name w:val="ITSD Caption"/>
    <w:basedOn w:val="Normal"/>
    <w:pPr>
      <w:widowControl w:val="0"/>
      <w:tabs>
        <w:tab w:val="right" w:pos="9000"/>
      </w:tabs>
      <w:suppressAutoHyphens/>
      <w:spacing w:before="120" w:after="120"/>
      <w:jc w:val="both"/>
    </w:pPr>
    <w:rPr>
      <w:rFonts w:ascii="Arial Narrow" w:eastAsia="Times New Roman" w:hAnsi="Arial Narrow" w:cs="Times New Roman"/>
      <w:b/>
      <w:color w:val="333399"/>
      <w:sz w:val="26"/>
      <w:lang w:val="en-US" w:eastAsia="ar-SA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rPr>
      <w:color w:val="auto"/>
    </w:rPr>
  </w:style>
  <w:style w:type="paragraph" w:customStyle="1" w:styleId="CM8">
    <w:name w:val="CM8"/>
    <w:basedOn w:val="Default"/>
    <w:next w:val="Default"/>
    <w:pPr>
      <w:spacing w:after="223"/>
    </w:pPr>
    <w:rPr>
      <w:color w:val="auto"/>
    </w:rPr>
  </w:style>
  <w:style w:type="paragraph" w:customStyle="1" w:styleId="CM9">
    <w:name w:val="CM9"/>
    <w:basedOn w:val="Default"/>
    <w:next w:val="Default"/>
    <w:pPr>
      <w:spacing w:after="320"/>
    </w:pPr>
    <w:rPr>
      <w:color w:val="auto"/>
    </w:rPr>
  </w:style>
  <w:style w:type="paragraph" w:customStyle="1" w:styleId="CM10">
    <w:name w:val="CM10"/>
    <w:basedOn w:val="Default"/>
    <w:next w:val="Default"/>
    <w:pPr>
      <w:spacing w:after="708"/>
    </w:pPr>
    <w:rPr>
      <w:color w:val="auto"/>
    </w:rPr>
  </w:style>
  <w:style w:type="paragraph" w:customStyle="1" w:styleId="AgreementText">
    <w:name w:val="Agreement Text"/>
    <w:basedOn w:val="Heading2"/>
    <w:pPr>
      <w:keepNext w:val="0"/>
      <w:keepLines w:val="0"/>
      <w:tabs>
        <w:tab w:val="left" w:pos="576"/>
      </w:tabs>
      <w:spacing w:before="240"/>
      <w:outlineLvl w:val="9"/>
    </w:pPr>
    <w:rPr>
      <w:rFonts w:ascii="Times New Roman" w:eastAsia="Times New Roman" w:hAnsi="Times New Roman" w:cs="Times New Roman"/>
      <w:color w:val="auto"/>
      <w:sz w:val="24"/>
      <w:szCs w:val="20"/>
      <w:lang w:val="en-US"/>
    </w:rPr>
  </w:style>
  <w:style w:type="paragraph" w:customStyle="1" w:styleId="body1">
    <w:name w:val="body 1"/>
    <w:basedOn w:val="Normal"/>
    <w:pPr>
      <w:keepLines/>
      <w:spacing w:before="120" w:after="0"/>
      <w:ind w:left="567"/>
      <w:jc w:val="both"/>
    </w:pPr>
    <w:rPr>
      <w:rFonts w:ascii="Times New Roman" w:eastAsia="Times New Roman" w:hAnsi="Times New Roman" w:cs="Times New Roman"/>
      <w:color w:val="auto"/>
      <w:sz w:val="24"/>
      <w:lang w:val="en-US"/>
    </w:rPr>
  </w:style>
  <w:style w:type="paragraph" w:customStyle="1" w:styleId="body2">
    <w:name w:val="body 2"/>
    <w:basedOn w:val="body1"/>
    <w:pPr>
      <w:ind w:left="993"/>
    </w:pPr>
  </w:style>
  <w:style w:type="paragraph" w:customStyle="1" w:styleId="CellHeading">
    <w:name w:val="Cell Heading"/>
    <w:basedOn w:val="Normal"/>
    <w:next w:val="Normal"/>
    <w:pPr>
      <w:spacing w:after="0"/>
      <w:jc w:val="both"/>
    </w:pPr>
    <w:rPr>
      <w:rFonts w:ascii="Arial" w:eastAsia="Times New Roman" w:hAnsi="Arial" w:cs="Times New Roman"/>
      <w:b/>
      <w:color w:val="auto"/>
      <w:sz w:val="18"/>
      <w:lang w:val="en-AU"/>
    </w:rPr>
  </w:style>
  <w:style w:type="paragraph" w:customStyle="1" w:styleId="body4">
    <w:name w:val="body 4"/>
    <w:basedOn w:val="body1"/>
    <w:pPr>
      <w:ind w:left="1843"/>
    </w:pPr>
  </w:style>
  <w:style w:type="paragraph" w:customStyle="1" w:styleId="CellText">
    <w:name w:val="Cell Text"/>
    <w:pPr>
      <w:spacing w:before="60" w:after="60"/>
    </w:pPr>
    <w:rPr>
      <w:rFonts w:ascii="Arial" w:eastAsia="Times New Roman" w:hAnsi="Arial"/>
      <w:sz w:val="18"/>
      <w:lang w:val="en-AU"/>
    </w:rPr>
  </w:style>
  <w:style w:type="paragraph" w:customStyle="1" w:styleId="DocContext">
    <w:name w:val="DocContext"/>
    <w:basedOn w:val="Normal"/>
    <w:pPr>
      <w:widowControl w:val="0"/>
      <w:spacing w:before="120" w:after="0"/>
      <w:jc w:val="center"/>
    </w:pPr>
    <w:rPr>
      <w:rFonts w:ascii="Times New Roman" w:eastAsia="Times New Roman" w:hAnsi="Times New Roman" w:cs="Times New Roman"/>
      <w:color w:val="auto"/>
      <w:sz w:val="48"/>
      <w:lang w:val="en-US" w:eastAsia="ja-JP"/>
    </w:rPr>
  </w:style>
  <w:style w:type="paragraph" w:customStyle="1" w:styleId="Heading">
    <w:name w:val="Heading"/>
    <w:basedOn w:val="Normal"/>
    <w:pPr>
      <w:keepNext/>
      <w:keepLines/>
      <w:widowControl w:val="0"/>
      <w:suppressAutoHyphens/>
      <w:spacing w:before="240" w:after="0"/>
      <w:jc w:val="both"/>
    </w:pPr>
    <w:rPr>
      <w:rFonts w:ascii="Times New Roman" w:eastAsia="Times New Roman" w:hAnsi="Times New Roman" w:cs="Times New Roman"/>
      <w:b/>
      <w:color w:val="auto"/>
      <w:kern w:val="28"/>
      <w:sz w:val="36"/>
      <w:lang w:val="en-US" w:eastAsia="ja-JP"/>
    </w:rPr>
  </w:style>
  <w:style w:type="table" w:customStyle="1" w:styleId="TableStyle1">
    <w:name w:val="Table Style1"/>
    <w:basedOn w:val="TableGrid"/>
    <w:rPr>
      <w:rFonts w:eastAsia="Times New Roman"/>
      <w:lang w:eastAsia="en-GB"/>
    </w:rPr>
    <w:tblPr/>
  </w:style>
  <w:style w:type="paragraph" w:customStyle="1" w:styleId="table0">
    <w:name w:val="table"/>
    <w:basedOn w:val="Normal"/>
    <w:pPr>
      <w:spacing w:after="0" w:line="260" w:lineRule="atLeast"/>
      <w:jc w:val="both"/>
    </w:pPr>
    <w:rPr>
      <w:rFonts w:ascii="Arial" w:eastAsia="Times New Roman" w:hAnsi="Arial" w:cs="Times New Roman"/>
      <w:color w:val="auto"/>
      <w:sz w:val="18"/>
      <w:lang w:val="en-US"/>
    </w:rPr>
  </w:style>
  <w:style w:type="paragraph" w:customStyle="1" w:styleId="Text">
    <w:name w:val="Text"/>
    <w:basedOn w:val="Normal"/>
    <w:pPr>
      <w:spacing w:after="0"/>
      <w:jc w:val="both"/>
    </w:pPr>
    <w:rPr>
      <w:rFonts w:ascii="Arial" w:eastAsia="Times New Roman" w:hAnsi="Arial" w:cs="Times New Roman"/>
      <w:color w:val="auto"/>
      <w:szCs w:val="22"/>
      <w:lang w:val="en-AU"/>
    </w:rPr>
  </w:style>
  <w:style w:type="character" w:customStyle="1" w:styleId="apple-style-span">
    <w:name w:val="apple-style-span"/>
    <w:basedOn w:val="DefaultParagraphFont"/>
  </w:style>
  <w:style w:type="paragraph" w:customStyle="1" w:styleId="msolistparagraph0">
    <w:name w:val="msolistparagraph"/>
    <w:basedOn w:val="Normal"/>
    <w:pPr>
      <w:spacing w:after="0"/>
      <w:ind w:left="720"/>
      <w:jc w:val="both"/>
    </w:pPr>
    <w:rPr>
      <w:rFonts w:ascii="Verdana" w:eastAsia="Times New Roman" w:hAnsi="Verdana" w:cs="Times New Roman"/>
      <w:color w:val="auto"/>
      <w:sz w:val="18"/>
      <w:szCs w:val="22"/>
      <w:lang w:val="en-US"/>
    </w:rPr>
  </w:style>
  <w:style w:type="character" w:customStyle="1" w:styleId="EmailStyle2421">
    <w:name w:val="EmailStyle2421"/>
    <w:basedOn w:val="DefaultParagraphFont"/>
    <w:semiHidden/>
    <w:rPr>
      <w:rFonts w:ascii="Knowledge Regular" w:hAnsi="Knowledge Regular"/>
      <w:color w:val="auto"/>
      <w:sz w:val="20"/>
      <w:szCs w:val="20"/>
      <w:u w:val="none"/>
    </w:rPr>
  </w:style>
  <w:style w:type="paragraph" w:customStyle="1" w:styleId="Tekstpodstawowybodytext">
    <w:name w:val="Tekst podstawowy.body text"/>
    <w:basedOn w:val="Normal"/>
    <w:pPr>
      <w:widowControl w:val="0"/>
      <w:spacing w:before="120" w:after="120"/>
      <w:ind w:left="2520"/>
      <w:jc w:val="both"/>
    </w:pPr>
    <w:rPr>
      <w:rFonts w:ascii="Book Antiqua" w:eastAsia="Times New Roman" w:hAnsi="Book Antiqua" w:cs="Times New Roman"/>
      <w:snapToGrid w:val="0"/>
      <w:color w:val="auto"/>
      <w:lang w:val="pl-PL" w:eastAsia="pl-PL"/>
    </w:rPr>
  </w:style>
  <w:style w:type="paragraph" w:customStyle="1" w:styleId="StyleHeading2VerdanaBlue-Gray">
    <w:name w:val="Style Heading 2 + Verdana Blue-Gray"/>
    <w:basedOn w:val="Heading2"/>
    <w:pPr>
      <w:keepLines w:val="0"/>
      <w:tabs>
        <w:tab w:val="left" w:pos="720"/>
      </w:tabs>
      <w:spacing w:before="240"/>
      <w:ind w:left="720" w:hanging="720"/>
    </w:pPr>
    <w:rPr>
      <w:rFonts w:eastAsia="Times New Roman" w:cs="Arial"/>
      <w:b w:val="0"/>
      <w:bCs w:val="0"/>
      <w:color w:val="666699"/>
      <w:sz w:val="24"/>
      <w:szCs w:val="28"/>
      <w:lang w:val="en-US"/>
    </w:rPr>
  </w:style>
  <w:style w:type="paragraph" w:customStyle="1" w:styleId="StyleHeading1VerdanaLightOrange">
    <w:name w:val="Style Heading 1 + Verdana Light Orange"/>
    <w:basedOn w:val="Heading1"/>
    <w:pPr>
      <w:keepLines w:val="0"/>
      <w:tabs>
        <w:tab w:val="left" w:pos="720"/>
        <w:tab w:val="left" w:pos="792"/>
        <w:tab w:val="left" w:pos="1492"/>
      </w:tabs>
      <w:suppressAutoHyphens w:val="0"/>
      <w:spacing w:before="240"/>
      <w:ind w:left="792" w:hanging="432"/>
    </w:pPr>
    <w:rPr>
      <w:rFonts w:eastAsia="Times New Roman" w:cs="Arial"/>
      <w:bCs/>
      <w:color w:val="FF9900"/>
      <w:kern w:val="32"/>
      <w:lang w:val="en-US"/>
    </w:rPr>
  </w:style>
  <w:style w:type="paragraph" w:customStyle="1" w:styleId="BodyText0withdot">
    <w:name w:val="Body Text 0 with dot"/>
    <w:basedOn w:val="Normal"/>
    <w:pPr>
      <w:tabs>
        <w:tab w:val="left" w:pos="1008"/>
      </w:tabs>
      <w:spacing w:after="0" w:line="280" w:lineRule="exact"/>
      <w:ind w:right="14"/>
      <w:jc w:val="both"/>
    </w:pPr>
    <w:rPr>
      <w:rFonts w:ascii="Courier New" w:eastAsia="Times New Roman" w:hAnsi="Courier New" w:cs="Times New Roman"/>
      <w:color w:val="000000"/>
      <w:sz w:val="18"/>
      <w:lang w:val="pl-PL"/>
    </w:rPr>
  </w:style>
  <w:style w:type="paragraph" w:customStyle="1" w:styleId="Reuters-Copyrightbodytext">
    <w:name w:val="Reuters - Copyright body text"/>
    <w:pPr>
      <w:spacing w:line="160" w:lineRule="exact"/>
    </w:pPr>
    <w:rPr>
      <w:rFonts w:ascii="Arial" w:hAnsi="Arial"/>
      <w:color w:val="000080"/>
      <w:sz w:val="12"/>
      <w:lang w:val="en-GB"/>
    </w:rPr>
  </w:style>
  <w:style w:type="character" w:customStyle="1" w:styleId="Lead-inEmphasis">
    <w:name w:val="Lead-in Emphasis"/>
    <w:rPr>
      <w:rFonts w:ascii="Arial Black" w:hAnsi="Arial Black"/>
      <w:spacing w:val="-4"/>
      <w:sz w:val="18"/>
    </w:rPr>
  </w:style>
  <w:style w:type="paragraph" w:customStyle="1" w:styleId="StandardX">
    <w:name w:val="StandardX"/>
    <w:pPr>
      <w:jc w:val="both"/>
    </w:pPr>
    <w:rPr>
      <w:rFonts w:ascii="Arial" w:eastAsia="Times New Roman" w:hAnsi="Arial"/>
      <w:sz w:val="22"/>
      <w:lang w:val="pl-PL" w:eastAsia="pl-PL"/>
    </w:rPr>
  </w:style>
  <w:style w:type="paragraph" w:customStyle="1" w:styleId="StyleStyleHeading3CourierNewLatinCourierNewBoldBe">
    <w:name w:val="Style Style Heading 3 + Courier New + (Latin) Courier New Bold Be..."/>
    <w:basedOn w:val="Normal"/>
    <w:pPr>
      <w:spacing w:after="0"/>
      <w:ind w:right="14"/>
      <w:jc w:val="both"/>
    </w:pPr>
    <w:rPr>
      <w:rFonts w:ascii="Times" w:eastAsia="SimSun" w:hAnsi="Times" w:cs="Times New Roman"/>
      <w:color w:val="000000"/>
      <w:sz w:val="18"/>
      <w:lang w:val="pl-PL"/>
    </w:rPr>
  </w:style>
  <w:style w:type="character" w:customStyle="1" w:styleId="LatinCourierNewNotBoldBefore6ptAft">
    <w:name w:val="(Latin) Courier New Not Bold Before:  6 pt Aft..."/>
    <w:basedOn w:val="DefaultParagraphFont"/>
    <w:rPr>
      <w:rFonts w:ascii="Courier New" w:hAnsi="Courier New" w:cs="Courier New"/>
      <w:spacing w:val="0"/>
      <w:position w:val="0"/>
      <w:sz w:val="24"/>
    </w:rPr>
  </w:style>
  <w:style w:type="paragraph" w:customStyle="1" w:styleId="StyleHeading2H2LatinCourierNewItalicUnderline">
    <w:name w:val="Style Heading 2H2 + (Latin) Courier New Italic Underline"/>
    <w:basedOn w:val="Heading2"/>
    <w:link w:val="StyleHeading2H2LatinCourierNewItalicUnderlineChar"/>
    <w:pPr>
      <w:keepNext w:val="0"/>
      <w:keepLines w:val="0"/>
      <w:tabs>
        <w:tab w:val="left" w:pos="720"/>
      </w:tabs>
      <w:spacing w:after="240"/>
      <w:ind w:left="720" w:right="14" w:hanging="720"/>
    </w:pPr>
    <w:rPr>
      <w:rFonts w:ascii="Courier New" w:eastAsia="SimSun" w:hAnsi="Courier New" w:cs="Times New Roman"/>
      <w:b w:val="0"/>
      <w:bCs w:val="0"/>
      <w:i w:val="0"/>
      <w:iCs w:val="0"/>
      <w:color w:val="000000"/>
      <w:spacing w:val="20"/>
      <w:sz w:val="24"/>
      <w:szCs w:val="24"/>
      <w:u w:val="single"/>
    </w:rPr>
  </w:style>
  <w:style w:type="character" w:customStyle="1" w:styleId="StyleHeading2H2LatinCourierNewItalicUnderlineChar">
    <w:name w:val="Style Heading 2H2 + (Latin) Courier New Italic Underline Char"/>
    <w:basedOn w:val="Heading2Char"/>
    <w:link w:val="StyleHeading2H2LatinCourierNewItalicUnderline"/>
    <w:rPr>
      <w:rFonts w:ascii="Courier New" w:eastAsia="SimSun" w:hAnsi="Courier New" w:cs="Times New Roman"/>
      <w:b w:val="0"/>
      <w:bCs w:val="0"/>
      <w:i/>
      <w:iCs/>
      <w:color w:val="000000"/>
      <w:spacing w:val="20"/>
      <w:sz w:val="24"/>
      <w:szCs w:val="24"/>
      <w:u w:val="single"/>
      <w:lang w:val="en-IE" w:eastAsia="ja-JP"/>
    </w:rPr>
  </w:style>
  <w:style w:type="paragraph" w:customStyle="1" w:styleId="StyleStyleHeading2H2LatinCourierNewItalicUnderlineNo">
    <w:name w:val="Style Style Heading 2H2 + (Latin) Courier New Italic Underline + No..."/>
    <w:basedOn w:val="StyleHeading2H2LatinCourierNewItalicUnderline"/>
    <w:link w:val="StyleStyleHeading2H2LatinCourierNewItalicUnderlineNoChar"/>
    <w:rPr>
      <w:i/>
    </w:rPr>
  </w:style>
  <w:style w:type="character" w:customStyle="1" w:styleId="StyleStyleHeading2H2LatinCourierNewItalicUnderlineNoChar">
    <w:name w:val="Style Style Heading 2H2 + (Latin) Courier New Italic Underline + No... Char"/>
    <w:basedOn w:val="StyleHeading2H2LatinCourierNewItalicUnderlineChar"/>
    <w:link w:val="StyleStyleHeading2H2LatinCourierNewItalicUnderlineNo"/>
    <w:qFormat/>
    <w:rPr>
      <w:rFonts w:ascii="Courier New" w:eastAsia="SimSun" w:hAnsi="Courier New" w:cs="Times New Roman"/>
      <w:b w:val="0"/>
      <w:bCs w:val="0"/>
      <w:i w:val="0"/>
      <w:iCs/>
      <w:color w:val="000000"/>
      <w:spacing w:val="20"/>
      <w:sz w:val="24"/>
      <w:szCs w:val="24"/>
      <w:u w:val="single"/>
      <w:lang w:val="en-IE" w:eastAsia="ja-JP"/>
    </w:rPr>
  </w:style>
  <w:style w:type="paragraph" w:customStyle="1" w:styleId="StyleStyleStyleHeading3CourierNewLatinCourierNewBol">
    <w:name w:val="Style Style Style Heading 3 + Courier New + (Latin) Courier New Bol..."/>
    <w:basedOn w:val="StyleStyleHeading3CourierNewLatinCourierNewBoldBe"/>
    <w:pPr>
      <w:tabs>
        <w:tab w:val="left" w:pos="720"/>
      </w:tabs>
      <w:ind w:left="720" w:hanging="360"/>
    </w:pPr>
    <w:rPr>
      <w:rFonts w:ascii="Courier New" w:hAnsi="Courier New"/>
      <w:b/>
      <w:bCs/>
      <w:sz w:val="24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eastAsia="Times New Roman" w:hAnsi="Arial" w:cs="Arial"/>
      <w:color w:val="auto"/>
      <w:sz w:val="24"/>
      <w:szCs w:val="24"/>
      <w:lang w:val="pl-PL" w:eastAsia="pl-PL"/>
    </w:rPr>
  </w:style>
  <w:style w:type="paragraph" w:customStyle="1" w:styleId="xl28">
    <w:name w:val="xl28"/>
    <w:basedOn w:val="Normal"/>
    <w:pPr>
      <w:spacing w:before="100" w:beforeAutospacing="1" w:after="100" w:afterAutospacing="1"/>
      <w:jc w:val="right"/>
    </w:pPr>
    <w:rPr>
      <w:rFonts w:ascii="Times New Roman" w:eastAsia="Times New Roman" w:hAnsi="Times New Roman" w:cs="Times New Roman"/>
      <w:color w:val="auto"/>
      <w:sz w:val="24"/>
      <w:szCs w:val="24"/>
      <w:lang w:val="pl-PL" w:eastAsia="pl-PL"/>
    </w:rPr>
  </w:style>
  <w:style w:type="paragraph" w:customStyle="1" w:styleId="xl29">
    <w:name w:val="xl29"/>
    <w:basedOn w:val="Normal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color w:val="auto"/>
      <w:sz w:val="24"/>
      <w:szCs w:val="24"/>
      <w:lang w:val="pl-PL" w:eastAsia="pl-PL"/>
    </w:rPr>
  </w:style>
  <w:style w:type="character" w:customStyle="1" w:styleId="hps">
    <w:name w:val="hps"/>
    <w:basedOn w:val="DefaultParagraphFont"/>
  </w:style>
  <w:style w:type="paragraph" w:customStyle="1" w:styleId="xl64">
    <w:name w:val="xl64"/>
    <w:basedOn w:val="Normal"/>
    <w:pPr>
      <w:pBdr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5">
    <w:name w:val="xl65"/>
    <w:basedOn w:val="Normal"/>
    <w:pPr>
      <w:pBdr>
        <w:left w:val="single" w:sz="8" w:space="0" w:color="A5ACAF"/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6">
    <w:name w:val="xl66"/>
    <w:basedOn w:val="Normal"/>
    <w:pPr>
      <w:pBdr>
        <w:top w:val="single" w:sz="8" w:space="0" w:color="A5ACAF"/>
        <w:left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7">
    <w:name w:val="xl67"/>
    <w:basedOn w:val="Normal"/>
    <w:pPr>
      <w:pBdr>
        <w:left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8"/>
      <w:szCs w:val="16"/>
      <w:lang w:val="en-US"/>
    </w:rPr>
  </w:style>
  <w:style w:type="paragraph" w:customStyle="1" w:styleId="xl68">
    <w:name w:val="xl68"/>
    <w:basedOn w:val="Normal"/>
    <w:pPr>
      <w:spacing w:before="100" w:beforeAutospacing="1" w:after="100" w:afterAutospacing="1"/>
      <w:jc w:val="both"/>
    </w:pPr>
    <w:rPr>
      <w:rFonts w:ascii="Verdana" w:eastAsia="Times New Roman" w:hAnsi="Verdana" w:cs="Times New Roman"/>
      <w:color w:val="auto"/>
      <w:sz w:val="18"/>
      <w:szCs w:val="16"/>
      <w:lang w:val="en-US"/>
    </w:rPr>
  </w:style>
  <w:style w:type="paragraph" w:customStyle="1" w:styleId="xl69">
    <w:name w:val="xl69"/>
    <w:basedOn w:val="Normal"/>
    <w:pPr>
      <w:pBdr>
        <w:top w:val="single" w:sz="8" w:space="0" w:color="A5ACAF"/>
        <w:bottom w:val="single" w:sz="8" w:space="0" w:color="A5ACAF"/>
        <w:right w:val="single" w:sz="8" w:space="0" w:color="A5ACAF"/>
      </w:pBdr>
      <w:shd w:val="clear" w:color="000000" w:fill="5C7F92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FFFFFF"/>
      <w:sz w:val="18"/>
      <w:szCs w:val="16"/>
      <w:lang w:val="en-US"/>
    </w:rPr>
  </w:style>
  <w:style w:type="paragraph" w:customStyle="1" w:styleId="xl70">
    <w:name w:val="xl70"/>
    <w:basedOn w:val="Normal"/>
    <w:pPr>
      <w:pBdr>
        <w:left w:val="single" w:sz="8" w:space="0" w:color="A5ACAF"/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333333"/>
      <w:sz w:val="14"/>
      <w:szCs w:val="14"/>
      <w:lang w:val="en-US"/>
    </w:rPr>
  </w:style>
  <w:style w:type="paragraph" w:customStyle="1" w:styleId="xl71">
    <w:name w:val="xl71"/>
    <w:basedOn w:val="Normal"/>
    <w:qFormat/>
    <w:pPr>
      <w:pBdr>
        <w:bottom w:val="single" w:sz="8" w:space="0" w:color="A5ACAF"/>
        <w:right w:val="single" w:sz="8" w:space="0" w:color="A5ACAF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FF0000"/>
      <w:sz w:val="14"/>
      <w:szCs w:val="14"/>
      <w:lang w:val="en-US"/>
    </w:rPr>
  </w:style>
  <w:style w:type="character" w:customStyle="1" w:styleId="SC5274437">
    <w:name w:val="SC.5.274437"/>
    <w:uiPriority w:val="99"/>
    <w:rPr>
      <w:rFonts w:ascii="DNBLI O+ Helvetica" w:hAnsi="DNBLI O+ Helvetica" w:cs="DNBLI O+ Helvetica"/>
      <w:b/>
      <w:bCs/>
      <w:color w:val="000000"/>
      <w:sz w:val="18"/>
      <w:szCs w:val="18"/>
    </w:rPr>
  </w:style>
  <w:style w:type="character" w:customStyle="1" w:styleId="label1">
    <w:name w:val="label1"/>
    <w:basedOn w:val="DefaultParagraphFont"/>
    <w:rPr>
      <w:rFonts w:ascii="Tahoma" w:hAnsi="Tahoma" w:cs="Tahoma" w:hint="default"/>
      <w:color w:val="000000"/>
      <w:sz w:val="17"/>
      <w:szCs w:val="17"/>
    </w:rPr>
  </w:style>
  <w:style w:type="paragraph" w:customStyle="1" w:styleId="xl72">
    <w:name w:val="xl72"/>
    <w:basedOn w:val="Normal"/>
    <w:pPr>
      <w:shd w:val="clear" w:color="000000" w:fill="DAEEF3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auto"/>
      <w:sz w:val="18"/>
      <w:szCs w:val="18"/>
      <w:lang w:val="pl-PL" w:eastAsia="pl-PL"/>
    </w:rPr>
  </w:style>
  <w:style w:type="paragraph" w:customStyle="1" w:styleId="xl73">
    <w:name w:val="xl73"/>
    <w:basedOn w:val="Normal"/>
    <w:pPr>
      <w:shd w:val="clear" w:color="000000" w:fill="DDD9C4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xl74">
    <w:name w:val="xl74"/>
    <w:basedOn w:val="Normal"/>
    <w:pPr>
      <w:shd w:val="clear" w:color="000000" w:fill="969696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0000C8"/>
      <w:sz w:val="18"/>
      <w:szCs w:val="18"/>
      <w:lang w:val="pl-PL" w:eastAsia="pl-PL"/>
    </w:rPr>
  </w:style>
  <w:style w:type="paragraph" w:customStyle="1" w:styleId="xl75">
    <w:name w:val="xl75"/>
    <w:basedOn w:val="Normal"/>
    <w:pP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xl76">
    <w:name w:val="xl76"/>
    <w:basedOn w:val="Normal"/>
    <w:pPr>
      <w:shd w:val="clear" w:color="000000" w:fill="DDD9C4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font5">
    <w:name w:val="font5"/>
    <w:basedOn w:val="Normal"/>
    <w:pPr>
      <w:spacing w:before="100" w:beforeAutospacing="1" w:after="100" w:afterAutospacing="1"/>
      <w:jc w:val="both"/>
    </w:pPr>
    <w:rPr>
      <w:rFonts w:ascii="Tahoma" w:eastAsia="Times New Roman" w:hAnsi="Tahoma" w:cs="Tahoma"/>
      <w:color w:val="000000"/>
      <w:sz w:val="18"/>
      <w:szCs w:val="16"/>
      <w:lang w:val="pl-PL" w:eastAsia="pl-PL"/>
    </w:rPr>
  </w:style>
  <w:style w:type="paragraph" w:customStyle="1" w:styleId="xl77">
    <w:name w:val="xl77"/>
    <w:basedOn w:val="Normal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78">
    <w:name w:val="xl78"/>
    <w:basedOn w:val="Normal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79">
    <w:name w:val="xl79"/>
    <w:basedOn w:val="Normal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80">
    <w:name w:val="xl80"/>
    <w:basedOn w:val="Normal"/>
    <w:pPr>
      <w:pBdr>
        <w:top w:val="single" w:sz="4" w:space="0" w:color="808080"/>
        <w:left w:val="single" w:sz="4" w:space="0" w:color="808080"/>
        <w:right w:val="single" w:sz="4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808080"/>
      <w:sz w:val="24"/>
      <w:szCs w:val="24"/>
      <w:lang w:val="pl-PL" w:eastAsia="pl-PL"/>
    </w:rPr>
  </w:style>
  <w:style w:type="paragraph" w:customStyle="1" w:styleId="xl81">
    <w:name w:val="xl81"/>
    <w:basedOn w:val="Normal"/>
    <w:pPr>
      <w:pBdr>
        <w:top w:val="single" w:sz="4" w:space="0" w:color="808080"/>
        <w:bottom w:val="single" w:sz="8" w:space="0" w:color="808080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i/>
      <w:iCs/>
      <w:color w:val="808080"/>
      <w:sz w:val="24"/>
      <w:szCs w:val="24"/>
      <w:lang w:val="pl-PL" w:eastAsia="pl-PL"/>
    </w:rPr>
  </w:style>
  <w:style w:type="paragraph" w:customStyle="1" w:styleId="xl82">
    <w:name w:val="xl82"/>
    <w:basedOn w:val="Normal"/>
    <w:pPr>
      <w:pBdr>
        <w:top w:val="dashed" w:sz="4" w:space="0" w:color="666666"/>
        <w:left w:val="dashed" w:sz="4" w:space="0" w:color="666666"/>
        <w:bottom w:val="dashed" w:sz="4" w:space="0" w:color="666666"/>
        <w:right w:val="dashed" w:sz="4" w:space="0" w:color="666666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666666"/>
      <w:sz w:val="24"/>
      <w:szCs w:val="24"/>
      <w:lang w:val="pl-PL" w:eastAsia="pl-PL"/>
    </w:rPr>
  </w:style>
  <w:style w:type="paragraph" w:customStyle="1" w:styleId="xl83">
    <w:name w:val="xl83"/>
    <w:basedOn w:val="Normal"/>
    <w:pPr>
      <w:pBdr>
        <w:top w:val="dashed" w:sz="4" w:space="0" w:color="666666"/>
        <w:left w:val="dashed" w:sz="4" w:space="0" w:color="666666"/>
        <w:bottom w:val="dashed" w:sz="4" w:space="0" w:color="666666"/>
        <w:right w:val="dashed" w:sz="4" w:space="0" w:color="666666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666666"/>
      <w:sz w:val="24"/>
      <w:szCs w:val="24"/>
      <w:lang w:val="pl-PL" w:eastAsia="pl-PL"/>
    </w:rPr>
  </w:style>
  <w:style w:type="paragraph" w:customStyle="1" w:styleId="BodyTextwithdot">
    <w:name w:val="Body Text with dot"/>
    <w:basedOn w:val="Normal"/>
    <w:next w:val="Normal"/>
    <w:pPr>
      <w:tabs>
        <w:tab w:val="left" w:pos="709"/>
      </w:tabs>
      <w:spacing w:before="120" w:after="0" w:line="280" w:lineRule="exact"/>
      <w:ind w:left="709" w:right="11" w:hanging="360"/>
      <w:jc w:val="both"/>
    </w:pPr>
    <w:rPr>
      <w:rFonts w:ascii="Times" w:eastAsia="Times New Roman" w:hAnsi="Times" w:cs="Times New Roman"/>
      <w:b/>
      <w:color w:val="000000"/>
      <w:spacing w:val="40"/>
      <w:lang w:val="en-US"/>
    </w:rPr>
  </w:style>
  <w:style w:type="paragraph" w:customStyle="1" w:styleId="BlockLabel">
    <w:name w:val="BlockLabel"/>
    <w:basedOn w:val="Heading3"/>
    <w:uiPriority w:val="99"/>
    <w:qFormat/>
    <w:pPr>
      <w:keepLines w:val="0"/>
      <w:spacing w:before="240" w:after="240" w:line="240" w:lineRule="atLeast"/>
      <w:contextualSpacing/>
    </w:pPr>
    <w:rPr>
      <w:rFonts w:eastAsia="Times New Roman" w:cs="Arial"/>
      <w:bCs/>
      <w:color w:val="31849B"/>
      <w:sz w:val="20"/>
      <w:szCs w:val="26"/>
      <w:lang w:eastAsia="en-GB"/>
    </w:rPr>
  </w:style>
  <w:style w:type="paragraph" w:customStyle="1" w:styleId="Body">
    <w:name w:val="Body"/>
    <w:basedOn w:val="Normal"/>
    <w:link w:val="BodyChar"/>
    <w:qFormat/>
    <w:pPr>
      <w:spacing w:after="120" w:line="228" w:lineRule="atLeast"/>
      <w:jc w:val="both"/>
    </w:pPr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table" w:customStyle="1" w:styleId="MediumShading1-Accent11">
    <w:name w:val="Medium Shading 1 - Accent 11"/>
    <w:basedOn w:val="TableNormal"/>
    <w:uiPriority w:val="63"/>
    <w:rPr>
      <w:sz w:val="22"/>
      <w:szCs w:val="22"/>
    </w:rPr>
    <w:tblPr>
      <w:tblBorders>
        <w:top w:val="single" w:sz="8" w:space="0" w:color="D96CC1" w:themeColor="accent1" w:themeTint="BF"/>
        <w:left w:val="single" w:sz="8" w:space="0" w:color="D96CC1" w:themeColor="accent1" w:themeTint="BF"/>
        <w:bottom w:val="single" w:sz="8" w:space="0" w:color="D96CC1" w:themeColor="accent1" w:themeTint="BF"/>
        <w:right w:val="single" w:sz="8" w:space="0" w:color="D96CC1" w:themeColor="accent1" w:themeTint="BF"/>
        <w:insideH w:val="single" w:sz="8" w:space="0" w:color="D96C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96CC1" w:themeColor="accent1" w:themeTint="BF"/>
          <w:left w:val="single" w:sz="8" w:space="0" w:color="D96CC1" w:themeColor="accent1" w:themeTint="BF"/>
          <w:bottom w:val="single" w:sz="8" w:space="0" w:color="D96CC1" w:themeColor="accent1" w:themeTint="BF"/>
          <w:right w:val="single" w:sz="8" w:space="0" w:color="D96CC1" w:themeColor="accent1" w:themeTint="BF"/>
          <w:insideH w:val="nil"/>
          <w:insideV w:val="nil"/>
        </w:tcBorders>
        <w:shd w:val="clear" w:color="auto" w:fill="CD3C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6CC1" w:themeColor="accent1" w:themeTint="BF"/>
          <w:left w:val="single" w:sz="8" w:space="0" w:color="D96CC1" w:themeColor="accent1" w:themeTint="BF"/>
          <w:bottom w:val="single" w:sz="8" w:space="0" w:color="D96CC1" w:themeColor="accent1" w:themeTint="BF"/>
          <w:right w:val="single" w:sz="8" w:space="0" w:color="D96C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CE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FinastraSectionHeadingLv3Char">
    <w:name w:val="Finastra Section Heading Lv3 Char"/>
    <w:basedOn w:val="MisysSectionHeadingLv2Char"/>
    <w:link w:val="FinastraSectionHeadingLv3"/>
    <w:rPr>
      <w:rFonts w:asciiTheme="majorHAnsi" w:eastAsiaTheme="minorEastAsia" w:hAnsiTheme="majorHAnsi" w:cstheme="majorHAnsi"/>
      <w:b w:val="0"/>
      <w:sz w:val="24"/>
      <w:szCs w:val="32"/>
    </w:rPr>
  </w:style>
  <w:style w:type="paragraph" w:customStyle="1" w:styleId="BodyText4">
    <w:name w:val="Body Text 4"/>
    <w:basedOn w:val="BodyText"/>
    <w:next w:val="BodyText"/>
    <w:pPr>
      <w:tabs>
        <w:tab w:val="clear" w:pos="3680"/>
      </w:tabs>
      <w:spacing w:before="60" w:line="280" w:lineRule="exact"/>
    </w:pPr>
    <w:rPr>
      <w:rFonts w:ascii="Courier New" w:eastAsia="SimSun" w:hAnsi="Courier New" w:cs="Times New Roman"/>
      <w:color w:val="auto"/>
      <w:lang w:val="pl-PL"/>
    </w:rPr>
  </w:style>
  <w:style w:type="paragraph" w:customStyle="1" w:styleId="FinastraTable">
    <w:name w:val="Finastra Table"/>
    <w:basedOn w:val="Normal"/>
    <w:link w:val="FinastraTableChar"/>
    <w:qFormat/>
    <w:pPr>
      <w:spacing w:after="0"/>
      <w:jc w:val="both"/>
    </w:pPr>
    <w:rPr>
      <w:rFonts w:ascii="Arial" w:hAnsi="Arial" w:cstheme="majorHAnsi"/>
      <w:color w:val="404040" w:themeColor="text1" w:themeTint="BF"/>
      <w:sz w:val="14"/>
      <w:szCs w:val="16"/>
      <w:lang w:val="pl-PL" w:eastAsia="pl-PL"/>
    </w:rPr>
  </w:style>
  <w:style w:type="character" w:customStyle="1" w:styleId="MisysTextStandardFirstChar">
    <w:name w:val="Misys Text: Standard First Char"/>
    <w:basedOn w:val="DefaultParagraphFont"/>
    <w:link w:val="MisysTextStandardFirst"/>
    <w:rPr>
      <w:rFonts w:ascii="Verdana" w:hAnsi="Verdana" w:cstheme="majorHAnsi"/>
      <w:b/>
      <w:color w:val="6948D9" w:themeColor="accent2"/>
      <w:sz w:val="24"/>
      <w:szCs w:val="30"/>
    </w:rPr>
  </w:style>
  <w:style w:type="character" w:customStyle="1" w:styleId="FinastraTableChar">
    <w:name w:val="Finastra Table Char"/>
    <w:basedOn w:val="DefaultParagraphFont"/>
    <w:link w:val="FinastraTable"/>
    <w:rPr>
      <w:rFonts w:ascii="Arial" w:hAnsi="Arial" w:cstheme="majorHAnsi"/>
      <w:color w:val="404040" w:themeColor="text1" w:themeTint="BF"/>
      <w:sz w:val="14"/>
      <w:szCs w:val="16"/>
      <w:lang w:val="pl-PL" w:eastAsia="pl-PL"/>
    </w:rPr>
  </w:style>
  <w:style w:type="paragraph" w:customStyle="1" w:styleId="MisysTextBodyTable">
    <w:name w:val="Misys Text: Body Table"/>
    <w:basedOn w:val="Normal"/>
    <w:link w:val="MisysTextBodyTableChar"/>
    <w:pPr>
      <w:spacing w:after="0"/>
      <w:jc w:val="both"/>
    </w:pPr>
    <w:rPr>
      <w:rFonts w:ascii="Verdana" w:eastAsia="Times New Roman" w:hAnsi="Verdana" w:cs="Arial"/>
      <w:color w:val="666666"/>
      <w:spacing w:val="-10"/>
      <w:sz w:val="14"/>
      <w:szCs w:val="14"/>
      <w:lang w:val="pl-PL" w:eastAsia="pl-PL"/>
    </w:rPr>
  </w:style>
  <w:style w:type="character" w:customStyle="1" w:styleId="MisysTextBodyTableChar">
    <w:name w:val="Misys Text: Body Table Char"/>
    <w:basedOn w:val="DefaultParagraphFont"/>
    <w:link w:val="MisysTextBodyTable"/>
    <w:rPr>
      <w:rFonts w:ascii="Verdana" w:eastAsia="Times New Roman" w:hAnsi="Verdana" w:cs="Arial"/>
      <w:color w:val="666666"/>
      <w:spacing w:val="-10"/>
      <w:sz w:val="14"/>
      <w:szCs w:val="14"/>
      <w:lang w:val="pl-PL" w:eastAsia="pl-PL"/>
    </w:rPr>
  </w:style>
  <w:style w:type="character" w:customStyle="1" w:styleId="MisysTextBodyBulletPointLv1Char">
    <w:name w:val="Misys Text: Body Bullet Point Lv1 Char"/>
    <w:basedOn w:val="DefaultParagraphFont"/>
    <w:link w:val="MisysTextBodyBulletPointLv1"/>
    <w:rPr>
      <w:rFonts w:ascii="Verdana" w:hAnsi="Verdana" w:cstheme="majorHAnsi"/>
    </w:rPr>
  </w:style>
  <w:style w:type="paragraph" w:customStyle="1" w:styleId="FinastraSectionHeadingLv4">
    <w:name w:val="Finastra Section Heading Lv4"/>
    <w:basedOn w:val="FinastraSectionHeadingLv3"/>
    <w:link w:val="FinastraSectionHeadingLv4Char"/>
    <w:qFormat/>
    <w:pPr>
      <w:ind w:left="1134" w:hanging="1134"/>
      <w:outlineLvl w:val="3"/>
    </w:pPr>
  </w:style>
  <w:style w:type="character" w:customStyle="1" w:styleId="FinastraSectionHeadingLv4Char">
    <w:name w:val="Finastra Section Heading Lv4 Char"/>
    <w:basedOn w:val="FinastraSectionHeadingLv3Char"/>
    <w:link w:val="FinastraSectionHeadingLv4"/>
    <w:rPr>
      <w:rFonts w:asciiTheme="majorHAnsi" w:eastAsiaTheme="minorEastAsia" w:hAnsiTheme="majorHAnsi" w:cstheme="majorHAnsi"/>
      <w:b w:val="0"/>
      <w:sz w:val="24"/>
      <w:szCs w:val="32"/>
    </w:rPr>
  </w:style>
  <w:style w:type="character" w:customStyle="1" w:styleId="MisysTextBodyBulletPointChar">
    <w:name w:val="Misys Text: Body Bullet Point Char"/>
    <w:basedOn w:val="MisysTextBodyChar"/>
    <w:link w:val="MisysTextBodyBulletPoint"/>
    <w:rPr>
      <w:rFonts w:ascii="Verdana" w:eastAsiaTheme="minorEastAsia" w:hAnsi="Verdana" w:cstheme="majorHAnsi"/>
      <w:sz w:val="18"/>
      <w:szCs w:val="16"/>
      <w:shd w:val="clear" w:color="auto" w:fill="F2F2F2" w:themeFill="background1" w:themeFillShade="F2"/>
      <w:lang w:val="en-US"/>
    </w:rPr>
  </w:style>
  <w:style w:type="paragraph" w:customStyle="1" w:styleId="xl89">
    <w:name w:val="xl89"/>
    <w:basedOn w:val="Normal"/>
    <w:pPr>
      <w:shd w:val="clear" w:color="000000" w:fill="FFFFFF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pl-PL" w:eastAsia="pl-PL"/>
    </w:rPr>
  </w:style>
  <w:style w:type="paragraph" w:customStyle="1" w:styleId="xl90">
    <w:name w:val="xl90"/>
    <w:basedOn w:val="Normal"/>
    <w:pPr>
      <w:pBdr>
        <w:top w:val="single" w:sz="4" w:space="0" w:color="FFFFFF"/>
        <w:left w:val="single" w:sz="4" w:space="0" w:color="FFFFFF"/>
        <w:right w:val="single" w:sz="4" w:space="0" w:color="FFFFFF"/>
      </w:pBdr>
      <w:shd w:val="clear" w:color="000000" w:fill="0066CC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b/>
      <w:bCs/>
      <w:color w:val="FFFFFF"/>
      <w:sz w:val="18"/>
      <w:szCs w:val="18"/>
      <w:lang w:val="pl-PL" w:eastAsia="pl-PL"/>
    </w:rPr>
  </w:style>
  <w:style w:type="paragraph" w:customStyle="1" w:styleId="xl91">
    <w:name w:val="xl91"/>
    <w:basedOn w:val="Normal"/>
    <w:pPr>
      <w:pBdr>
        <w:top w:val="dotted" w:sz="4" w:space="0" w:color="538DD5"/>
        <w:left w:val="dotted" w:sz="4" w:space="0" w:color="538DD5"/>
        <w:bottom w:val="dotted" w:sz="4" w:space="0" w:color="538DD5"/>
        <w:right w:val="dotted" w:sz="4" w:space="0" w:color="538DD5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auto"/>
      <w:sz w:val="18"/>
      <w:szCs w:val="18"/>
      <w:lang w:val="pl-PL" w:eastAsia="pl-PL"/>
    </w:rPr>
  </w:style>
  <w:style w:type="paragraph" w:customStyle="1" w:styleId="fmbody">
    <w:name w:val="fm_body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fmbullet">
    <w:name w:val="fm_bullet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xl63">
    <w:name w:val="xl63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16"/>
      <w:szCs w:val="16"/>
      <w:lang w:val="en-US"/>
    </w:rPr>
  </w:style>
  <w:style w:type="paragraph" w:customStyle="1" w:styleId="xl84">
    <w:name w:val="xl84"/>
    <w:basedOn w:val="Normal"/>
    <w:pPr>
      <w:pBdr>
        <w:bottom w:val="single" w:sz="8" w:space="0" w:color="7BBA5D"/>
        <w:right w:val="single" w:sz="8" w:space="0" w:color="7BBA5D"/>
      </w:pBdr>
      <w:spacing w:before="100" w:beforeAutospacing="1" w:after="100" w:afterAutospacing="1"/>
      <w:jc w:val="center"/>
      <w:textAlignment w:val="center"/>
    </w:pPr>
    <w:rPr>
      <w:rFonts w:ascii="Verdana" w:eastAsia="Times New Roman" w:hAnsi="Verdana" w:cs="Times New Roman"/>
      <w:color w:val="666666"/>
      <w:sz w:val="14"/>
      <w:szCs w:val="14"/>
      <w:lang w:val="en-US"/>
    </w:rPr>
  </w:style>
  <w:style w:type="paragraph" w:customStyle="1" w:styleId="FinastraNotes">
    <w:name w:val="Finastra Notes"/>
    <w:basedOn w:val="Normal"/>
    <w:link w:val="FinastraNotesChar"/>
    <w:qFormat/>
    <w:pPr>
      <w:pBdr>
        <w:top w:val="single" w:sz="4" w:space="1" w:color="CD3CAD" w:themeColor="accent1"/>
        <w:bottom w:val="single" w:sz="4" w:space="1" w:color="CD3CAD" w:themeColor="accent1"/>
      </w:pBdr>
      <w:spacing w:before="120"/>
      <w:jc w:val="both"/>
    </w:pPr>
    <w:rPr>
      <w:rFonts w:ascii="Arial" w:hAnsi="Arial" w:cstheme="majorHAnsi"/>
      <w:sz w:val="16"/>
      <w:szCs w:val="16"/>
    </w:rPr>
  </w:style>
  <w:style w:type="character" w:customStyle="1" w:styleId="FinastraNotesChar">
    <w:name w:val="Finastra Notes Char"/>
    <w:basedOn w:val="DefaultParagraphFont"/>
    <w:link w:val="FinastraNotes"/>
    <w:rPr>
      <w:rFonts w:ascii="Arial" w:hAnsi="Arial" w:cstheme="majorHAnsi"/>
      <w:sz w:val="16"/>
      <w:szCs w:val="16"/>
    </w:rPr>
  </w:style>
  <w:style w:type="paragraph" w:customStyle="1" w:styleId="MisysSectionHeadingLv3">
    <w:name w:val="Misys Section Heading Lv3"/>
    <w:basedOn w:val="MisysSectionHeadingLv2"/>
    <w:link w:val="MisysSectionHeadingLv3Char"/>
    <w:pPr>
      <w:ind w:left="851" w:hanging="851"/>
      <w:outlineLvl w:val="9"/>
    </w:pPr>
    <w:rPr>
      <w:sz w:val="24"/>
    </w:rPr>
  </w:style>
  <w:style w:type="character" w:customStyle="1" w:styleId="MisysSectionHeadingLv3Char">
    <w:name w:val="Misys Section Heading Lv3 Char"/>
    <w:basedOn w:val="MisysSectionHeadingLv2Char"/>
    <w:link w:val="MisysSectionHeadingLv3"/>
    <w:rPr>
      <w:rFonts w:ascii="Verdana" w:eastAsiaTheme="minorEastAsia" w:hAnsi="Verdana" w:cstheme="majorHAnsi"/>
      <w:b w:val="0"/>
      <w:sz w:val="24"/>
      <w:szCs w:val="32"/>
    </w:rPr>
  </w:style>
  <w:style w:type="paragraph" w:customStyle="1" w:styleId="FinastraFigure">
    <w:name w:val="Finastra Figure"/>
    <w:basedOn w:val="Caption"/>
    <w:link w:val="FinastraFigureChar"/>
    <w:qFormat/>
    <w:pPr>
      <w:tabs>
        <w:tab w:val="left" w:pos="851"/>
      </w:tabs>
    </w:pPr>
  </w:style>
  <w:style w:type="character" w:customStyle="1" w:styleId="CaptionChar">
    <w:name w:val="Caption Char"/>
    <w:basedOn w:val="DefaultParagraphFont"/>
    <w:link w:val="Caption"/>
    <w:rPr>
      <w:rFonts w:ascii="Arial" w:hAnsi="Arial"/>
      <w:b/>
      <w:bCs/>
      <w:color w:val="auto"/>
      <w:sz w:val="16"/>
      <w:szCs w:val="18"/>
    </w:rPr>
  </w:style>
  <w:style w:type="character" w:customStyle="1" w:styleId="FinastraFigureChar">
    <w:name w:val="Finastra Figure Char"/>
    <w:basedOn w:val="CaptionChar"/>
    <w:link w:val="FinastraFigure"/>
    <w:rPr>
      <w:rFonts w:ascii="Verdana" w:hAnsi="Verdana"/>
      <w:b/>
      <w:bCs/>
      <w:color w:val="auto"/>
      <w:sz w:val="16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MisysTable">
    <w:name w:val="Misys Table"/>
    <w:basedOn w:val="Normal"/>
    <w:link w:val="MisysTableChar"/>
    <w:pPr>
      <w:spacing w:after="0"/>
      <w:jc w:val="both"/>
    </w:pPr>
    <w:rPr>
      <w:rFonts w:ascii="Verdana" w:hAnsi="Verdana" w:cstheme="majorHAnsi"/>
      <w:color w:val="404040" w:themeColor="text1" w:themeTint="BF"/>
      <w:sz w:val="14"/>
      <w:szCs w:val="16"/>
      <w:lang w:val="pl-PL" w:eastAsia="pl-PL"/>
    </w:rPr>
  </w:style>
  <w:style w:type="character" w:customStyle="1" w:styleId="MisysTableChar">
    <w:name w:val="Misys Table Char"/>
    <w:basedOn w:val="DefaultParagraphFont"/>
    <w:link w:val="MisysTable"/>
    <w:rPr>
      <w:rFonts w:ascii="Verdana" w:hAnsi="Verdana" w:cstheme="majorHAnsi"/>
      <w:color w:val="404040" w:themeColor="text1" w:themeTint="BF"/>
      <w:sz w:val="14"/>
      <w:szCs w:val="16"/>
      <w:lang w:val="pl-PL" w:eastAsia="pl-PL"/>
    </w:rPr>
  </w:style>
  <w:style w:type="paragraph" w:customStyle="1" w:styleId="MisysTableName">
    <w:name w:val="Misys Table Name"/>
    <w:basedOn w:val="Caption"/>
    <w:link w:val="MisysTableNameChar"/>
    <w:pPr>
      <w:tabs>
        <w:tab w:val="left" w:pos="851"/>
      </w:tabs>
      <w:jc w:val="both"/>
    </w:pPr>
  </w:style>
  <w:style w:type="paragraph" w:customStyle="1" w:styleId="note0">
    <w:name w:val="note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customStyle="1" w:styleId="MisysTableNameChar">
    <w:name w:val="Misys Table Name Char"/>
    <w:basedOn w:val="CaptionChar"/>
    <w:link w:val="MisysTableName"/>
    <w:rPr>
      <w:rFonts w:ascii="Verdana" w:hAnsi="Verdana"/>
      <w:b/>
      <w:bCs/>
      <w:color w:val="auto"/>
      <w:sz w:val="16"/>
      <w:szCs w:val="18"/>
    </w:rPr>
  </w:style>
  <w:style w:type="character" w:customStyle="1" w:styleId="word-break">
    <w:name w:val="word-break:"/>
    <w:basedOn w:val="DefaultParagraphFont"/>
  </w:style>
  <w:style w:type="paragraph" w:customStyle="1" w:styleId="Revision1">
    <w:name w:val="Revision1"/>
    <w:hidden/>
    <w:uiPriority w:val="99"/>
    <w:semiHidden/>
    <w:rPr>
      <w:rFonts w:ascii="Verdana" w:eastAsiaTheme="minorEastAsia" w:hAnsi="Verdana" w:cstheme="minorBidi"/>
      <w:color w:val="000000" w:themeColor="text1"/>
      <w:lang w:val="en-GB"/>
    </w:rPr>
  </w:style>
  <w:style w:type="character" w:customStyle="1" w:styleId="bullethyphenfm">
    <w:name w:val="bullethyphen_fm"/>
    <w:basedOn w:val="DefaultParagraphFont"/>
  </w:style>
  <w:style w:type="paragraph" w:customStyle="1" w:styleId="xmsonormal">
    <w:name w:val="x_msonormal"/>
    <w:basedOn w:val="Normal"/>
    <w:pPr>
      <w:spacing w:after="0"/>
    </w:pPr>
    <w:rPr>
      <w:rFonts w:ascii="Calibri" w:hAnsi="Calibri" w:cs="Calibri"/>
      <w:color w:val="auto"/>
      <w:sz w:val="22"/>
      <w:szCs w:val="22"/>
      <w:lang w:eastAsia="en-GB"/>
    </w:rPr>
  </w:style>
  <w:style w:type="paragraph" w:customStyle="1" w:styleId="xmsolistparagraph">
    <w:name w:val="x_msolistparagraph"/>
    <w:basedOn w:val="Normal"/>
    <w:pPr>
      <w:spacing w:after="0"/>
      <w:ind w:left="720"/>
    </w:pPr>
    <w:rPr>
      <w:rFonts w:ascii="Calibri" w:hAnsi="Calibri" w:cs="Calibri"/>
      <w:color w:val="auto"/>
      <w:sz w:val="22"/>
      <w:szCs w:val="22"/>
      <w:lang w:eastAsia="en-GB"/>
    </w:rPr>
  </w:style>
  <w:style w:type="paragraph" w:customStyle="1" w:styleId="xxmsonormal">
    <w:name w:val="x_xmsonormal"/>
    <w:basedOn w:val="Normal"/>
    <w:qFormat/>
    <w:pPr>
      <w:spacing w:after="0"/>
    </w:pPr>
    <w:rPr>
      <w:rFonts w:ascii="Calibri" w:hAnsi="Calibri" w:cs="Calibri"/>
      <w:color w:val="auto"/>
      <w:sz w:val="22"/>
      <w:szCs w:val="22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605E5C"/>
      <w:shd w:val="clear" w:color="auto" w:fill="E1DFDD"/>
    </w:rPr>
  </w:style>
  <w:style w:type="table" w:customStyle="1" w:styleId="LightList-Accent11">
    <w:name w:val="Light List - Accent 11"/>
    <w:basedOn w:val="TableNormal"/>
    <w:uiPriority w:val="61"/>
    <w:rPr>
      <w:sz w:val="22"/>
      <w:szCs w:val="22"/>
    </w:rPr>
    <w:tblPr>
      <w:tblBorders>
        <w:top w:val="single" w:sz="8" w:space="0" w:color="CD3CAD" w:themeColor="accent1"/>
        <w:left w:val="single" w:sz="8" w:space="0" w:color="CD3CAD" w:themeColor="accent1"/>
        <w:bottom w:val="single" w:sz="8" w:space="0" w:color="CD3CAD" w:themeColor="accent1"/>
        <w:right w:val="single" w:sz="8" w:space="0" w:color="CD3C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D3C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D3CAD" w:themeColor="accent1"/>
          <w:left w:val="single" w:sz="8" w:space="0" w:color="CD3CAD" w:themeColor="accent1"/>
          <w:bottom w:val="single" w:sz="8" w:space="0" w:color="CD3CAD" w:themeColor="accent1"/>
          <w:right w:val="single" w:sz="8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D3CAD" w:themeColor="accent1"/>
          <w:left w:val="single" w:sz="8" w:space="0" w:color="CD3CAD" w:themeColor="accent1"/>
          <w:bottom w:val="single" w:sz="8" w:space="0" w:color="CD3CAD" w:themeColor="accent1"/>
          <w:right w:val="single" w:sz="8" w:space="0" w:color="CD3CAD" w:themeColor="accent1"/>
        </w:tcBorders>
      </w:tcPr>
    </w:tblStylePr>
    <w:tblStylePr w:type="band1Horz">
      <w:tblPr/>
      <w:tcPr>
        <w:tcBorders>
          <w:top w:val="single" w:sz="8" w:space="0" w:color="CD3CAD" w:themeColor="accent1"/>
          <w:left w:val="single" w:sz="8" w:space="0" w:color="CD3CAD" w:themeColor="accent1"/>
          <w:bottom w:val="single" w:sz="8" w:space="0" w:color="CD3CAD" w:themeColor="accent1"/>
          <w:right w:val="single" w:sz="8" w:space="0" w:color="CD3CAD" w:themeColor="accent1"/>
        </w:tcBorders>
      </w:tcPr>
    </w:tblStylePr>
  </w:style>
  <w:style w:type="table" w:customStyle="1" w:styleId="LightShading-Accent11">
    <w:name w:val="Light Shading - Accent 11"/>
    <w:basedOn w:val="TableNormal"/>
    <w:uiPriority w:val="60"/>
    <w:rPr>
      <w:color w:val="9D2883" w:themeColor="accent1" w:themeShade="BF"/>
      <w:sz w:val="22"/>
      <w:szCs w:val="22"/>
    </w:rPr>
    <w:tblPr>
      <w:tblBorders>
        <w:top w:val="single" w:sz="8" w:space="0" w:color="CD3CAD" w:themeColor="accent1"/>
        <w:bottom w:val="single" w:sz="8" w:space="0" w:color="CD3C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D3CAD" w:themeColor="accent1"/>
          <w:left w:val="nil"/>
          <w:bottom w:val="single" w:sz="8" w:space="0" w:color="CD3C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D3CAD" w:themeColor="accent1"/>
          <w:left w:val="nil"/>
          <w:bottom w:val="single" w:sz="8" w:space="0" w:color="CD3C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CEEA" w:themeFill="accent1" w:themeFillTint="3F"/>
      </w:tcPr>
    </w:tblStylePr>
  </w:style>
  <w:style w:type="character" w:customStyle="1" w:styleId="BodyChar">
    <w:name w:val="Body Char"/>
    <w:basedOn w:val="DefaultParagraphFont"/>
    <w:link w:val="Body"/>
    <w:rPr>
      <w:rFonts w:ascii="Arial" w:eastAsia="Times New Roman" w:hAnsi="Arial" w:cs="Times New Roman"/>
      <w:color w:val="333333"/>
      <w:sz w:val="18"/>
      <w:szCs w:val="19"/>
      <w:lang w:eastAsia="en-GB"/>
    </w:rPr>
  </w:style>
  <w:style w:type="paragraph" w:customStyle="1" w:styleId="lessonindent">
    <w:name w:val="lesson indent"/>
    <w:basedOn w:val="Normal"/>
    <w:link w:val="lessonindentChar"/>
    <w:pPr>
      <w:tabs>
        <w:tab w:val="left" w:pos="360"/>
      </w:tabs>
      <w:spacing w:before="115" w:after="0"/>
      <w:ind w:left="360"/>
    </w:pPr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Moreindent">
    <w:name w:val="More indent"/>
    <w:basedOn w:val="lessonindent"/>
    <w:pPr>
      <w:tabs>
        <w:tab w:val="left" w:pos="1080"/>
      </w:tabs>
      <w:ind w:left="1080"/>
    </w:pPr>
  </w:style>
  <w:style w:type="character" w:customStyle="1" w:styleId="lessonindentChar">
    <w:name w:val="lesson indent Char"/>
    <w:basedOn w:val="DefaultParagraphFont"/>
    <w:link w:val="lessonindent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LessonBulletChar">
    <w:name w:val="Lesson Bullet Char"/>
    <w:basedOn w:val="Normal"/>
    <w:link w:val="LessonBulletCharChar"/>
    <w:pPr>
      <w:numPr>
        <w:numId w:val="32"/>
      </w:numPr>
      <w:spacing w:before="115" w:after="0"/>
    </w:pPr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LessonIndentedBulletChar">
    <w:name w:val="Lesson Indented Bullet Char"/>
    <w:basedOn w:val="LessonBulletChar"/>
    <w:link w:val="LessonIndentedBulletCharChar"/>
    <w:pPr>
      <w:numPr>
        <w:numId w:val="33"/>
      </w:numPr>
      <w:tabs>
        <w:tab w:val="clear" w:pos="360"/>
        <w:tab w:val="left" w:pos="634"/>
        <w:tab w:val="left" w:pos="720"/>
      </w:tabs>
      <w:ind w:left="1080"/>
    </w:pPr>
  </w:style>
  <w:style w:type="character" w:customStyle="1" w:styleId="LessonBulletCharChar">
    <w:name w:val="Lesson Bullet Char Char"/>
    <w:basedOn w:val="DefaultParagraphFont"/>
    <w:link w:val="LessonBulletChar"/>
    <w:rPr>
      <w:rFonts w:ascii="Arial" w:eastAsia="Times New Roman" w:hAnsi="Arial" w:cs="Arial"/>
      <w:color w:val="auto"/>
      <w:sz w:val="22"/>
      <w:szCs w:val="22"/>
      <w:lang w:val="en-US"/>
    </w:rPr>
  </w:style>
  <w:style w:type="character" w:customStyle="1" w:styleId="LessonIndentedBulletCharChar">
    <w:name w:val="Lesson Indented Bullet Char Char"/>
    <w:basedOn w:val="LessonBulletCharChar"/>
    <w:link w:val="LessonIndentedBulletChar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lessonbulltets">
    <w:name w:val="lesson bulltets"/>
    <w:basedOn w:val="Body"/>
    <w:link w:val="lessonbulltetsChar"/>
    <w:pPr>
      <w:spacing w:before="115" w:after="0" w:line="240" w:lineRule="auto"/>
      <w:jc w:val="left"/>
    </w:pPr>
    <w:rPr>
      <w:rFonts w:cs="Arial"/>
      <w:color w:val="auto"/>
      <w:sz w:val="22"/>
      <w:szCs w:val="22"/>
      <w:lang w:val="en-US"/>
    </w:rPr>
  </w:style>
  <w:style w:type="paragraph" w:customStyle="1" w:styleId="BodyList">
    <w:name w:val="Body List"/>
    <w:basedOn w:val="Body"/>
    <w:link w:val="BodyListChar"/>
    <w:pPr>
      <w:tabs>
        <w:tab w:val="left" w:pos="3600"/>
      </w:tabs>
      <w:spacing w:before="120" w:after="0" w:line="240" w:lineRule="auto"/>
      <w:ind w:left="1800" w:hanging="2160"/>
      <w:jc w:val="left"/>
    </w:pPr>
    <w:rPr>
      <w:rFonts w:cs="Arial"/>
      <w:color w:val="auto"/>
      <w:sz w:val="20"/>
      <w:szCs w:val="22"/>
      <w:lang w:val="en-US" w:eastAsia="en-US"/>
    </w:rPr>
  </w:style>
  <w:style w:type="character" w:customStyle="1" w:styleId="lessonbulltetsChar">
    <w:name w:val="lesson bulltets Char"/>
    <w:basedOn w:val="BodyChar"/>
    <w:link w:val="lessonbulltets"/>
    <w:rPr>
      <w:rFonts w:ascii="Arial" w:eastAsia="Times New Roman" w:hAnsi="Arial" w:cs="Arial"/>
      <w:color w:val="auto"/>
      <w:sz w:val="22"/>
      <w:szCs w:val="22"/>
      <w:lang w:val="en-US" w:eastAsia="en-GB"/>
    </w:rPr>
  </w:style>
  <w:style w:type="paragraph" w:customStyle="1" w:styleId="Lesson2XIndent">
    <w:name w:val="Lesson 2X Indent"/>
    <w:basedOn w:val="LessonIndentedBulletChar"/>
    <w:pPr>
      <w:numPr>
        <w:numId w:val="0"/>
      </w:numPr>
      <w:tabs>
        <w:tab w:val="clear" w:pos="360"/>
        <w:tab w:val="left" w:pos="1620"/>
      </w:tabs>
      <w:ind w:left="1620" w:hanging="360"/>
    </w:pPr>
  </w:style>
  <w:style w:type="paragraph" w:customStyle="1" w:styleId="Lesson3XIndent">
    <w:name w:val="Lesson 3X Indent"/>
    <w:basedOn w:val="Lesson2XIndent"/>
    <w:pPr>
      <w:tabs>
        <w:tab w:val="clear" w:pos="1620"/>
        <w:tab w:val="left" w:pos="2160"/>
      </w:tabs>
      <w:ind w:left="2160"/>
    </w:pPr>
  </w:style>
  <w:style w:type="paragraph" w:customStyle="1" w:styleId="LessonIndentBullet">
    <w:name w:val="Lesson Indent Bullet"/>
    <w:basedOn w:val="Normal"/>
    <w:link w:val="LessonIndentBulletChar"/>
    <w:pPr>
      <w:numPr>
        <w:numId w:val="34"/>
      </w:numPr>
      <w:spacing w:before="115" w:after="0"/>
    </w:pPr>
    <w:rPr>
      <w:rFonts w:ascii="Arial" w:eastAsia="Times New Roman" w:hAnsi="Arial" w:cs="Arial"/>
      <w:color w:val="auto"/>
      <w:sz w:val="22"/>
      <w:szCs w:val="22"/>
      <w:lang w:val="en-US"/>
    </w:rPr>
  </w:style>
  <w:style w:type="character" w:customStyle="1" w:styleId="LessonIndentBulletChar">
    <w:name w:val="Lesson Indent Bullet Char"/>
    <w:basedOn w:val="DefaultParagraphFont"/>
    <w:link w:val="LessonIndentBullet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StyleStyleHeading5BoldLeft0Firstline03Firstli">
    <w:name w:val="Style Style Heading 5 + Bold Left:  0&quot; First line:  0.3&quot; + First li..."/>
    <w:basedOn w:val="Normal"/>
    <w:pPr>
      <w:spacing w:before="240"/>
      <w:ind w:firstLine="432"/>
      <w:outlineLvl w:val="4"/>
    </w:pPr>
    <w:rPr>
      <w:rFonts w:ascii="Arial" w:eastAsia="Times New Roman" w:hAnsi="Arial" w:cs="Times New Roman"/>
      <w:b/>
      <w:bCs/>
      <w:i/>
      <w:iCs/>
      <w:color w:val="auto"/>
      <w:lang w:val="en-US"/>
    </w:rPr>
  </w:style>
  <w:style w:type="paragraph" w:customStyle="1" w:styleId="LessonBullet">
    <w:name w:val="Lesson Bullet"/>
    <w:basedOn w:val="Normal"/>
    <w:link w:val="LessonBulletChar1"/>
    <w:pPr>
      <w:tabs>
        <w:tab w:val="left" w:pos="360"/>
      </w:tabs>
      <w:spacing w:before="115" w:after="0"/>
    </w:pPr>
    <w:rPr>
      <w:rFonts w:ascii="Arial" w:eastAsia="Times New Roman" w:hAnsi="Arial" w:cs="Arial"/>
      <w:color w:val="auto"/>
      <w:sz w:val="22"/>
      <w:szCs w:val="22"/>
      <w:lang w:val="en-US"/>
    </w:rPr>
  </w:style>
  <w:style w:type="character" w:customStyle="1" w:styleId="LessonBulletChar1">
    <w:name w:val="Lesson Bullet Char1"/>
    <w:basedOn w:val="DefaultParagraphFont"/>
    <w:link w:val="LessonBullet"/>
    <w:rPr>
      <w:rFonts w:ascii="Arial" w:eastAsia="Times New Roman" w:hAnsi="Arial" w:cs="Arial"/>
      <w:color w:val="auto"/>
      <w:sz w:val="22"/>
      <w:szCs w:val="22"/>
      <w:lang w:val="en-US"/>
    </w:rPr>
  </w:style>
  <w:style w:type="paragraph" w:customStyle="1" w:styleId="HeadingBase">
    <w:name w:val="Heading Base"/>
    <w:basedOn w:val="Normal"/>
    <w:pPr>
      <w:spacing w:after="0"/>
    </w:pPr>
    <w:rPr>
      <w:rFonts w:ascii="Arial" w:eastAsia="Times New Roman" w:hAnsi="Arial" w:cs="Times New Roman"/>
      <w:b/>
      <w:color w:val="auto"/>
      <w:sz w:val="24"/>
      <w:lang w:val="en-US"/>
    </w:rPr>
  </w:style>
  <w:style w:type="paragraph" w:customStyle="1" w:styleId="bullets">
    <w:name w:val="bullets"/>
    <w:basedOn w:val="Body"/>
    <w:next w:val="Body"/>
    <w:pPr>
      <w:numPr>
        <w:numId w:val="35"/>
      </w:numPr>
      <w:tabs>
        <w:tab w:val="left" w:pos="3600"/>
      </w:tabs>
      <w:spacing w:line="240" w:lineRule="auto"/>
      <w:jc w:val="left"/>
    </w:pPr>
    <w:rPr>
      <w:rFonts w:cs="Arial"/>
      <w:color w:val="auto"/>
      <w:sz w:val="22"/>
      <w:szCs w:val="20"/>
      <w:lang w:val="en-US" w:eastAsia="en-US"/>
    </w:rPr>
  </w:style>
  <w:style w:type="paragraph" w:customStyle="1" w:styleId="SuperTitle">
    <w:name w:val="SuperTitle"/>
    <w:basedOn w:val="Title"/>
    <w:pPr>
      <w:pBdr>
        <w:top w:val="single" w:sz="48" w:space="1" w:color="auto"/>
      </w:pBdr>
      <w:spacing w:before="960" w:after="0"/>
      <w:ind w:left="1440"/>
      <w:jc w:val="right"/>
      <w:outlineLvl w:val="9"/>
    </w:pPr>
    <w:rPr>
      <w:rFonts w:eastAsia="Times New Roman" w:cs="Times New Roman"/>
      <w:color w:val="auto"/>
      <w:sz w:val="28"/>
      <w:szCs w:val="20"/>
      <w:lang w:val="en-US"/>
    </w:rPr>
  </w:style>
  <w:style w:type="paragraph" w:customStyle="1" w:styleId="LessonIndent2X">
    <w:name w:val="Lesson Indent 2X"/>
    <w:basedOn w:val="LessonIndentBullet"/>
    <w:link w:val="LessonIndent2XChar"/>
    <w:pPr>
      <w:numPr>
        <w:numId w:val="36"/>
      </w:numPr>
      <w:tabs>
        <w:tab w:val="left" w:pos="1080"/>
      </w:tabs>
      <w:ind w:left="1080"/>
    </w:pPr>
    <w:rPr>
      <w:color w:val="000000"/>
    </w:rPr>
  </w:style>
  <w:style w:type="character" w:customStyle="1" w:styleId="lessonbulltetsCharChar">
    <w:name w:val="lesson bulltets Char Char"/>
    <w:basedOn w:val="BodyChar"/>
    <w:rPr>
      <w:rFonts w:ascii="Arial" w:eastAsia="Times New Roman" w:hAnsi="Arial" w:cs="Times New Roman"/>
      <w:color w:val="333333"/>
      <w:sz w:val="22"/>
      <w:szCs w:val="22"/>
      <w:lang w:eastAsia="en-US" w:bidi="ar-SA"/>
    </w:rPr>
  </w:style>
  <w:style w:type="paragraph" w:customStyle="1" w:styleId="StyleLessonBulletLeft0Hanging025">
    <w:name w:val="Style Lesson Bullet + Left:  0&quot; Hanging:  0.25&quot;"/>
    <w:basedOn w:val="LessonBullet"/>
    <w:pPr>
      <w:tabs>
        <w:tab w:val="clear" w:pos="360"/>
      </w:tabs>
    </w:pPr>
    <w:rPr>
      <w:rFonts w:cs="Times New Roman"/>
      <w:szCs w:val="20"/>
    </w:rPr>
  </w:style>
  <w:style w:type="character" w:customStyle="1" w:styleId="LessonIndent2XChar">
    <w:name w:val="Lesson Indent 2X Char"/>
    <w:basedOn w:val="LessonIndentBulletChar"/>
    <w:link w:val="LessonIndent2X"/>
    <w:rPr>
      <w:rFonts w:ascii="Arial" w:eastAsia="Times New Roman" w:hAnsi="Arial" w:cs="Arial"/>
      <w:color w:val="000000"/>
      <w:sz w:val="22"/>
      <w:szCs w:val="22"/>
      <w:lang w:val="en-US"/>
    </w:rPr>
  </w:style>
  <w:style w:type="paragraph" w:customStyle="1" w:styleId="LessonIndentedBullet">
    <w:name w:val="Lesson Indented Bullet"/>
    <w:basedOn w:val="LessonBullet"/>
    <w:pPr>
      <w:numPr>
        <w:numId w:val="37"/>
      </w:numPr>
    </w:pPr>
    <w:rPr>
      <w:szCs w:val="20"/>
    </w:rPr>
  </w:style>
  <w:style w:type="paragraph" w:customStyle="1" w:styleId="StylelessonbulltetsLeft0Hanging025">
    <w:name w:val="Style lesson bulltets + Left:  0&quot; Hanging:  0.25&quot;"/>
    <w:basedOn w:val="lessonbulltets"/>
    <w:pPr>
      <w:tabs>
        <w:tab w:val="left" w:pos="360"/>
      </w:tabs>
      <w:ind w:left="360" w:hanging="360"/>
    </w:pPr>
    <w:rPr>
      <w:rFonts w:cs="Times New Roman"/>
      <w:szCs w:val="20"/>
    </w:rPr>
  </w:style>
  <w:style w:type="paragraph" w:customStyle="1" w:styleId="LessonIndentedBullets">
    <w:name w:val="Lesson Indented Bullets"/>
    <w:basedOn w:val="Normal"/>
    <w:pPr>
      <w:numPr>
        <w:numId w:val="38"/>
      </w:numPr>
      <w:spacing w:after="0"/>
    </w:pPr>
    <w:rPr>
      <w:rFonts w:ascii="Arial" w:eastAsia="Times New Roman" w:hAnsi="Arial" w:cs="Times New Roman"/>
      <w:color w:val="auto"/>
      <w:lang w:val="en-US"/>
    </w:rPr>
  </w:style>
  <w:style w:type="paragraph" w:customStyle="1" w:styleId="tabletext0">
    <w:name w:val="tabletext"/>
    <w:basedOn w:val="Normal"/>
    <w:pPr>
      <w:spacing w:before="10" w:after="10"/>
      <w:ind w:left="10" w:right="10"/>
    </w:pPr>
    <w:rPr>
      <w:rFonts w:ascii="Arial" w:eastAsia="Times New Roman" w:hAnsi="Arial" w:cs="Arial"/>
      <w:color w:val="auto"/>
      <w:sz w:val="18"/>
      <w:szCs w:val="18"/>
      <w:lang w:val="en-US"/>
    </w:rPr>
  </w:style>
  <w:style w:type="paragraph" w:customStyle="1" w:styleId="tableheading2">
    <w:name w:val="tableheading"/>
    <w:basedOn w:val="Normal"/>
    <w:pPr>
      <w:spacing w:before="10" w:after="10"/>
      <w:ind w:left="10" w:right="10"/>
    </w:pPr>
    <w:rPr>
      <w:rFonts w:ascii="Arial" w:eastAsia="Times New Roman" w:hAnsi="Arial" w:cs="Arial"/>
      <w:b/>
      <w:bCs/>
      <w:color w:val="auto"/>
      <w:sz w:val="18"/>
      <w:szCs w:val="18"/>
      <w:lang w:val="en-US"/>
    </w:rPr>
  </w:style>
  <w:style w:type="character" w:customStyle="1" w:styleId="BodyCharChar">
    <w:name w:val="Body Char Char"/>
    <w:basedOn w:val="DefaultParagraphFont"/>
    <w:rPr>
      <w:rFonts w:ascii="Arial" w:hAnsi="Arial" w:cs="Arial"/>
      <w:sz w:val="22"/>
      <w:szCs w:val="22"/>
      <w:lang w:val="en-US" w:eastAsia="en-US" w:bidi="ar-SA"/>
    </w:rPr>
  </w:style>
  <w:style w:type="paragraph" w:customStyle="1" w:styleId="moreindent0">
    <w:name w:val="more indent"/>
    <w:basedOn w:val="LessonIndentBullet"/>
    <w:pPr>
      <w:tabs>
        <w:tab w:val="left" w:pos="630"/>
      </w:tabs>
      <w:ind w:left="1080" w:hanging="288"/>
    </w:pPr>
    <w:rPr>
      <w:szCs w:val="20"/>
    </w:rPr>
  </w:style>
  <w:style w:type="paragraph" w:customStyle="1" w:styleId="more2xindent">
    <w:name w:val="more 2x indent"/>
    <w:basedOn w:val="moreindent0"/>
    <w:pPr>
      <w:numPr>
        <w:numId w:val="0"/>
      </w:numPr>
      <w:tabs>
        <w:tab w:val="left" w:pos="360"/>
      </w:tabs>
      <w:ind w:left="1800" w:hanging="360"/>
    </w:pPr>
  </w:style>
  <w:style w:type="character" w:customStyle="1" w:styleId="BodyListChar">
    <w:name w:val="Body List Char"/>
    <w:basedOn w:val="DefaultParagraphFont"/>
    <w:link w:val="BodyList"/>
    <w:rPr>
      <w:rFonts w:ascii="Arial" w:eastAsia="Times New Roman" w:hAnsi="Arial" w:cs="Arial"/>
      <w:color w:val="auto"/>
      <w:szCs w:val="22"/>
      <w:lang w:val="en-US"/>
    </w:rPr>
  </w:style>
  <w:style w:type="paragraph" w:customStyle="1" w:styleId="TOCBase">
    <w:name w:val="TOC Base"/>
    <w:basedOn w:val="Normal"/>
    <w:pPr>
      <w:spacing w:after="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CodeExplained">
    <w:name w:val="CodeExplained"/>
    <w:basedOn w:val="Heading1"/>
    <w:pPr>
      <w:keepNext w:val="0"/>
      <w:keepLines w:val="0"/>
      <w:suppressAutoHyphens w:val="0"/>
      <w:spacing w:before="115" w:after="40"/>
      <w:ind w:left="3240"/>
      <w:jc w:val="left"/>
      <w:outlineLvl w:val="9"/>
    </w:pPr>
    <w:rPr>
      <w:rFonts w:ascii="Arial" w:eastAsia="Times New Roman" w:hAnsi="Arial" w:cs="Times New Roman"/>
      <w:color w:val="auto"/>
      <w:sz w:val="20"/>
      <w:szCs w:val="20"/>
      <w:lang w:val="en-US" w:eastAsia="en-US"/>
    </w:rPr>
  </w:style>
  <w:style w:type="paragraph" w:customStyle="1" w:styleId="numbers">
    <w:name w:val="numbers"/>
    <w:basedOn w:val="Normal"/>
    <w:pPr>
      <w:numPr>
        <w:numId w:val="39"/>
      </w:numPr>
      <w:spacing w:after="0"/>
    </w:pPr>
    <w:rPr>
      <w:rFonts w:ascii="Arial" w:eastAsia="Times New Roman" w:hAnsi="Arial" w:cs="Times New Roman"/>
      <w:color w:val="auto"/>
      <w:sz w:val="22"/>
      <w:lang w:val="en-US"/>
    </w:rPr>
  </w:style>
  <w:style w:type="paragraph" w:customStyle="1" w:styleId="StyleBackcoverfooterright">
    <w:name w:val="Style Back cover footer right"/>
    <w:basedOn w:val="Backcoverfooter"/>
    <w:uiPriority w:val="17"/>
    <w:semiHidden/>
    <w:qFormat/>
    <w:pPr>
      <w:framePr w:wrap="around"/>
      <w:jc w:val="right"/>
    </w:pPr>
    <w:rPr>
      <w:rFonts w:eastAsia="Times New Roman" w:cs="Times New Roman"/>
      <w:szCs w:val="20"/>
    </w:rPr>
  </w:style>
  <w:style w:type="paragraph" w:customStyle="1" w:styleId="Backcoverfooter">
    <w:name w:val="Back cover footer"/>
    <w:basedOn w:val="Normal"/>
    <w:uiPriority w:val="16"/>
    <w:qFormat/>
    <w:pPr>
      <w:framePr w:wrap="around" w:vAnchor="page" w:hAnchor="margin" w:y="13408"/>
      <w:tabs>
        <w:tab w:val="left" w:pos="3680"/>
      </w:tabs>
      <w:spacing w:after="180"/>
    </w:pPr>
    <w:rPr>
      <w:rFonts w:asciiTheme="majorHAnsi" w:hAnsiTheme="majorHAnsi" w:cstheme="majorHAnsi"/>
      <w:color w:val="FFFFFF" w:themeColor="background1"/>
      <w:sz w:val="16"/>
      <w:szCs w:val="16"/>
      <w:lang w:val="en-US"/>
    </w:rPr>
  </w:style>
  <w:style w:type="table" w:customStyle="1" w:styleId="GridTable4-Accent51">
    <w:name w:val="Grid Table 4 - Accent 51"/>
    <w:basedOn w:val="TableNormal"/>
    <w:uiPriority w:val="49"/>
    <w:rPr>
      <w:sz w:val="22"/>
      <w:szCs w:val="22"/>
    </w:rPr>
    <w:tblPr>
      <w:tblBorders>
        <w:top w:val="single" w:sz="4" w:space="0" w:color="C8BCF1" w:themeColor="accent5" w:themeTint="99"/>
        <w:left w:val="single" w:sz="4" w:space="0" w:color="C8BCF1" w:themeColor="accent5" w:themeTint="99"/>
        <w:bottom w:val="single" w:sz="4" w:space="0" w:color="C8BCF1" w:themeColor="accent5" w:themeTint="99"/>
        <w:right w:val="single" w:sz="4" w:space="0" w:color="C8BCF1" w:themeColor="accent5" w:themeTint="99"/>
        <w:insideH w:val="single" w:sz="4" w:space="0" w:color="C8BCF1" w:themeColor="accent5" w:themeTint="99"/>
        <w:insideV w:val="single" w:sz="4" w:space="0" w:color="C8BCF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91E8" w:themeColor="accent5"/>
          <w:left w:val="single" w:sz="4" w:space="0" w:color="A591E8" w:themeColor="accent5"/>
          <w:bottom w:val="single" w:sz="4" w:space="0" w:color="A591E8" w:themeColor="accent5"/>
          <w:right w:val="single" w:sz="4" w:space="0" w:color="A591E8" w:themeColor="accent5"/>
          <w:insideH w:val="nil"/>
          <w:insideV w:val="nil"/>
        </w:tcBorders>
        <w:shd w:val="clear" w:color="auto" w:fill="A591E8" w:themeFill="accent5"/>
      </w:tcPr>
    </w:tblStylePr>
    <w:tblStylePr w:type="lastRow">
      <w:rPr>
        <w:b/>
        <w:bCs/>
      </w:rPr>
      <w:tblPr/>
      <w:tcPr>
        <w:tcBorders>
          <w:top w:val="double" w:sz="4" w:space="0" w:color="A591E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FA" w:themeFill="accent5" w:themeFillTint="33"/>
      </w:tcPr>
    </w:tblStylePr>
    <w:tblStylePr w:type="band1Horz">
      <w:tblPr/>
      <w:tcPr>
        <w:shd w:val="clear" w:color="auto" w:fill="ECE8FA" w:themeFill="accent5" w:themeFillTint="33"/>
      </w:tcPr>
    </w:tblStylePr>
  </w:style>
  <w:style w:type="character" w:customStyle="1" w:styleId="fmbold">
    <w:name w:val="fm_bold"/>
    <w:basedOn w:val="DefaultParagraphFont"/>
  </w:style>
  <w:style w:type="table" w:customStyle="1" w:styleId="ListTable4-Accent51">
    <w:name w:val="List Table 4 - Accent 51"/>
    <w:basedOn w:val="TableNormal"/>
    <w:uiPriority w:val="49"/>
    <w:rPr>
      <w:sz w:val="22"/>
      <w:szCs w:val="22"/>
    </w:rPr>
    <w:tblPr>
      <w:tblBorders>
        <w:top w:val="single" w:sz="4" w:space="0" w:color="C8BCF1" w:themeColor="accent5" w:themeTint="99"/>
        <w:left w:val="single" w:sz="4" w:space="0" w:color="C8BCF1" w:themeColor="accent5" w:themeTint="99"/>
        <w:bottom w:val="single" w:sz="4" w:space="0" w:color="C8BCF1" w:themeColor="accent5" w:themeTint="99"/>
        <w:right w:val="single" w:sz="4" w:space="0" w:color="C8BCF1" w:themeColor="accent5" w:themeTint="99"/>
        <w:insideH w:val="single" w:sz="4" w:space="0" w:color="C8BCF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91E8" w:themeColor="accent5"/>
          <w:left w:val="single" w:sz="4" w:space="0" w:color="A591E8" w:themeColor="accent5"/>
          <w:bottom w:val="single" w:sz="4" w:space="0" w:color="A591E8" w:themeColor="accent5"/>
          <w:right w:val="single" w:sz="4" w:space="0" w:color="A591E8" w:themeColor="accent5"/>
          <w:insideH w:val="nil"/>
        </w:tcBorders>
        <w:shd w:val="clear" w:color="auto" w:fill="A591E8" w:themeFill="accent5"/>
      </w:tcPr>
    </w:tblStylePr>
    <w:tblStylePr w:type="lastRow">
      <w:rPr>
        <w:b/>
        <w:bCs/>
      </w:rPr>
      <w:tblPr/>
      <w:tcPr>
        <w:tcBorders>
          <w:top w:val="double" w:sz="4" w:space="0" w:color="C8BCF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FA" w:themeFill="accent5" w:themeFillTint="33"/>
      </w:tcPr>
    </w:tblStylePr>
    <w:tblStylePr w:type="band1Horz">
      <w:tblPr/>
      <w:tcPr>
        <w:shd w:val="clear" w:color="auto" w:fill="ECE8FA" w:themeFill="accent5" w:themeFillTint="33"/>
      </w:tcPr>
    </w:tblStylePr>
  </w:style>
  <w:style w:type="paragraph" w:customStyle="1" w:styleId="Heading20">
    <w:name w:val="Heading2"/>
    <w:basedOn w:val="Heading2"/>
    <w:link w:val="Heading2Char0"/>
    <w:qFormat/>
    <w:rPr>
      <w:sz w:val="32"/>
      <w:szCs w:val="28"/>
    </w:r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A491E8" w:themeColor="accent2" w:themeTint="99"/>
        <w:left w:val="single" w:sz="4" w:space="0" w:color="A491E8" w:themeColor="accent2" w:themeTint="99"/>
        <w:bottom w:val="single" w:sz="4" w:space="0" w:color="A491E8" w:themeColor="accent2" w:themeTint="99"/>
        <w:right w:val="single" w:sz="4" w:space="0" w:color="A491E8" w:themeColor="accent2" w:themeTint="99"/>
        <w:insideH w:val="single" w:sz="4" w:space="0" w:color="A491E8" w:themeColor="accent2" w:themeTint="99"/>
        <w:insideV w:val="single" w:sz="4" w:space="0" w:color="A491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48D9" w:themeColor="accent2"/>
          <w:left w:val="single" w:sz="4" w:space="0" w:color="6948D9" w:themeColor="accent2"/>
          <w:bottom w:val="single" w:sz="4" w:space="0" w:color="6948D9" w:themeColor="accent2"/>
          <w:right w:val="single" w:sz="4" w:space="0" w:color="6948D9" w:themeColor="accent2"/>
          <w:insideH w:val="nil"/>
          <w:insideV w:val="nil"/>
        </w:tcBorders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6948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AF7" w:themeFill="accent2" w:themeFillTint="33"/>
      </w:tcPr>
    </w:tblStylePr>
    <w:tblStylePr w:type="band1Horz">
      <w:tblPr/>
      <w:tcPr>
        <w:shd w:val="clear" w:color="auto" w:fill="E0DAF7" w:themeFill="accent2" w:themeFillTint="33"/>
      </w:tcPr>
    </w:tblStylePr>
  </w:style>
  <w:style w:type="character" w:customStyle="1" w:styleId="Heading2Char0">
    <w:name w:val="Heading2 Char"/>
    <w:basedOn w:val="Heading2Char"/>
    <w:link w:val="Heading20"/>
    <w:rPr>
      <w:rFonts w:eastAsiaTheme="majorEastAsia" w:cstheme="majorBidi"/>
      <w:b/>
      <w:bCs/>
      <w:color w:val="6948D9" w:themeColor="accent2"/>
      <w:sz w:val="32"/>
      <w:szCs w:val="28"/>
      <w:lang w:val="en-IE" w:eastAsia="ja-JP"/>
    </w:rPr>
  </w:style>
  <w:style w:type="character" w:customStyle="1" w:styleId="normaltextrun">
    <w:name w:val="normaltextrun"/>
    <w:basedOn w:val="DefaultParagraphFont"/>
  </w:style>
  <w:style w:type="paragraph" w:customStyle="1" w:styleId="MisysHeading1">
    <w:name w:val="Misys Heading 1"/>
    <w:basedOn w:val="ListNumber"/>
    <w:link w:val="MisysHeading1Char"/>
    <w:qFormat/>
    <w:pPr>
      <w:numPr>
        <w:numId w:val="0"/>
      </w:numPr>
      <w:tabs>
        <w:tab w:val="left" w:pos="432"/>
      </w:tabs>
      <w:ind w:left="432" w:hanging="432"/>
      <w:jc w:val="left"/>
    </w:pPr>
  </w:style>
  <w:style w:type="character" w:customStyle="1" w:styleId="MisysHeading1Char">
    <w:name w:val="Misys Heading 1 Char"/>
    <w:basedOn w:val="DefaultParagraphFont"/>
    <w:link w:val="MisysHeading1"/>
    <w:rPr>
      <w:rFonts w:ascii="Verdana" w:eastAsia="Times New Roman" w:hAnsi="Verdana" w:cs="Times New Roman"/>
      <w:caps/>
      <w:color w:val="00338D"/>
      <w:sz w:val="32"/>
      <w:szCs w:val="19"/>
      <w:lang w:eastAsia="en-GB"/>
    </w:rPr>
  </w:style>
  <w:style w:type="character" w:customStyle="1" w:styleId="ListParagraphChar">
    <w:name w:val="List Paragraph Char"/>
    <w:link w:val="ListParagraph"/>
    <w:uiPriority w:val="34"/>
    <w:locked/>
  </w:style>
  <w:style w:type="paragraph" w:customStyle="1" w:styleId="TableText1">
    <w:name w:val="TableText"/>
    <w:basedOn w:val="Normal"/>
    <w:link w:val="TableTextChar"/>
    <w:qFormat/>
    <w:pPr>
      <w:spacing w:after="0"/>
    </w:pPr>
    <w:rPr>
      <w:rFonts w:ascii="Siemens Sans" w:eastAsia="Times New Roman" w:hAnsi="Siemens Sans" w:cs="Courier New"/>
      <w:color w:val="auto"/>
      <w:szCs w:val="24"/>
      <w:lang w:val="en-US" w:eastAsia="de-DE"/>
    </w:rPr>
  </w:style>
  <w:style w:type="character" w:customStyle="1" w:styleId="TableTextChar">
    <w:name w:val="TableText Char"/>
    <w:basedOn w:val="DefaultParagraphFont"/>
    <w:link w:val="TableText1"/>
    <w:rPr>
      <w:rFonts w:ascii="Siemens Sans" w:eastAsia="Times New Roman" w:hAnsi="Siemens Sans" w:cs="Courier New"/>
      <w:color w:val="auto"/>
      <w:szCs w:val="24"/>
      <w:lang w:val="en-US"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B56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ck\Documents\Custom%20Office%20Templates\BSDD-Fusion_Kondor-SACCR.dotx" TargetMode="External"/></Relationships>
</file>

<file path=word/theme/theme1.xml><?xml version="1.0" encoding="utf-8"?>
<a:theme xmlns:a="http://schemas.openxmlformats.org/drawingml/2006/main" name="Misys_Colour_Theme_2015">
  <a:themeElements>
    <a:clrScheme name="Finastra">
      <a:dk1>
        <a:sysClr val="windowText" lastClr="000000"/>
      </a:dk1>
      <a:lt1>
        <a:sysClr val="window" lastClr="FFFFFF"/>
      </a:lt1>
      <a:dk2>
        <a:srgbClr val="414141"/>
      </a:dk2>
      <a:lt2>
        <a:srgbClr val="E5E5E5"/>
      </a:lt2>
      <a:accent1>
        <a:srgbClr val="CD3CAD"/>
      </a:accent1>
      <a:accent2>
        <a:srgbClr val="6948D9"/>
      </a:accent2>
      <a:accent3>
        <a:srgbClr val="414141"/>
      </a:accent3>
      <a:accent4>
        <a:srgbClr val="E189CD"/>
      </a:accent4>
      <a:accent5>
        <a:srgbClr val="A591E8"/>
      </a:accent5>
      <a:accent6>
        <a:srgbClr val="A5A5A5"/>
      </a:accent6>
      <a:hlink>
        <a:srgbClr val="CD3CAD"/>
      </a:hlink>
      <a:folHlink>
        <a:srgbClr val="CD3CAD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 cap="rnd" cmpd="sng">
          <a:solidFill>
            <a:schemeClr val="tx1"/>
          </a:solidFill>
          <a:prstDash val="sysDot"/>
        </a:ln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C04DBEC1C5C4284CAC2DC67CA8E18" ma:contentTypeVersion="5" ma:contentTypeDescription="Create a new document." ma:contentTypeScope="" ma:versionID="794fd4a8c33c29a791028d57ae4f654e">
  <xsd:schema xmlns:xsd="http://www.w3.org/2001/XMLSchema" xmlns:xs="http://www.w3.org/2001/XMLSchema" xmlns:p="http://schemas.microsoft.com/office/2006/metadata/properties" xmlns:ns2="4dfd4dab-c873-4f1b-b47e-ef4d91c3d3cd" targetNamespace="http://schemas.microsoft.com/office/2006/metadata/properties" ma:root="true" ma:fieldsID="a2f56b374872c49bb03705a41a207740" ns2:_="">
    <xsd:import namespace="4dfd4dab-c873-4f1b-b47e-ef4d91c3d3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d4dab-c873-4f1b-b47e-ef4d91c3d3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708973-1863-4FDE-A98E-97B03D02A0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fd4dab-c873-4f1b-b47e-ef4d91c3d3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CEB0EA-849D-4FA4-AEA7-8A3E5069C8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109AD3-32AC-4455-8665-BA99CDBAE5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6.xml><?xml version="1.0" encoding="utf-8"?>
<ds:datastoreItem xmlns:ds="http://schemas.openxmlformats.org/officeDocument/2006/customXml" ds:itemID="{368161E2-5229-415B-B01E-2BA83B745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BSDD-Fusion_Kondor-SACCR</Template>
  <TotalTime>50</TotalTime>
  <Pages>8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Fusion Loan IQ Account Balance Check Jar Deployment Guide</vt:lpstr>
    </vt:vector>
  </TitlesOfParts>
  <Company>Fusion Loan IQ</Company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Fusion Loan IQ Account Balance Check Jar Deployment Guide</dc:title>
  <dc:creator>Patrick Chea</dc:creator>
  <cp:lastModifiedBy>Shashi J</cp:lastModifiedBy>
  <cp:revision>6</cp:revision>
  <cp:lastPrinted>2020-11-17T23:37:00Z</cp:lastPrinted>
  <dcterms:created xsi:type="dcterms:W3CDTF">2021-07-18T05:31:00Z</dcterms:created>
  <dcterms:modified xsi:type="dcterms:W3CDTF">2021-07-18T10:40:00Z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0x01010019EC04DBEC1C5C4284CAC2DC67CA8E18</vt:lpwstr>
  </property>
  <property fmtid="{D5CDD505-2E9C-101B-9397-08002B2CF9AE}" pid="3" name="KSOProductBuildVer">
    <vt:lpwstr>1033-11.2.0.10176</vt:lpwstr>
  </property>
</Properties>
</file>